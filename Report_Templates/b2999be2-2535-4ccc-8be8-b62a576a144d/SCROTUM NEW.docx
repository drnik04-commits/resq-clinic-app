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2860" w14:textId="77777777" w:rsidR="00DC6792" w:rsidRDefault="00DC6792"/>
    <w:tbl>
      <w:tblPr>
        <w:tblW w:w="10170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2430"/>
      </w:tblGrid>
      <w:tr w:rsidR="00DC6792" w:rsidRPr="00AF7688" w14:paraId="1CA9D467" w14:textId="77777777" w:rsidTr="00DC6792">
        <w:trPr>
          <w:tblCellSpacing w:w="20" w:type="dxa"/>
        </w:trPr>
        <w:tc>
          <w:tcPr>
            <w:tcW w:w="1377" w:type="dxa"/>
          </w:tcPr>
          <w:p w14:paraId="4ED9A039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DE49123" w14:textId="77777777" w:rsidR="00DC6792" w:rsidRPr="00DC6792" w:rsidRDefault="00DC6792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4A0AACF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2370" w:type="dxa"/>
          </w:tcPr>
          <w:p w14:paraId="72C5786D" w14:textId="77777777" w:rsidR="00DC6792" w:rsidRPr="00DC6792" w:rsidRDefault="00DC6792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DC6792" w:rsidRPr="00AF7688" w14:paraId="003B0E83" w14:textId="77777777" w:rsidTr="00DC6792">
        <w:trPr>
          <w:tblCellSpacing w:w="20" w:type="dxa"/>
        </w:trPr>
        <w:tc>
          <w:tcPr>
            <w:tcW w:w="1377" w:type="dxa"/>
          </w:tcPr>
          <w:p w14:paraId="3A462EFD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318562E6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652FD3DD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2370" w:type="dxa"/>
          </w:tcPr>
          <w:p w14:paraId="76DFBBF8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DC6792" w:rsidRPr="00AF7688" w14:paraId="7A3BB015" w14:textId="77777777" w:rsidTr="00DC6792">
        <w:trPr>
          <w:trHeight w:val="298"/>
          <w:tblCellSpacing w:w="20" w:type="dxa"/>
        </w:trPr>
        <w:tc>
          <w:tcPr>
            <w:tcW w:w="1377" w:type="dxa"/>
          </w:tcPr>
          <w:p w14:paraId="74A85CFA" w14:textId="77777777" w:rsidR="00DC6792" w:rsidRPr="00AF7688" w:rsidRDefault="00DC6792" w:rsidP="00DC6792">
            <w:pPr>
              <w:jc w:val="left"/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REF. BY DR.</w:t>
            </w:r>
          </w:p>
        </w:tc>
        <w:tc>
          <w:tcPr>
            <w:tcW w:w="5453" w:type="dxa"/>
          </w:tcPr>
          <w:p w14:paraId="7A03D529" w14:textId="77777777" w:rsidR="00DC6792" w:rsidRPr="00DC6792" w:rsidRDefault="00DC6792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0015752B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2370" w:type="dxa"/>
          </w:tcPr>
          <w:p w14:paraId="523C9C0E" w14:textId="77777777" w:rsidR="00DC6792" w:rsidRPr="00AF7688" w:rsidRDefault="00DC6792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5EDF0BCA" w14:textId="77777777" w:rsidR="00AC34F1" w:rsidRDefault="00AC34F1" w:rsidP="00AC34F1">
      <w:pPr>
        <w:pStyle w:val="Title"/>
        <w:rPr>
          <w:rFonts w:ascii="Calibri" w:hAnsi="Calibri"/>
          <w:color w:val="0000FF"/>
          <w:u w:val="single"/>
        </w:rPr>
      </w:pPr>
      <w:r>
        <w:rPr>
          <w:rFonts w:ascii="Calibri" w:hAnsi="Calibri"/>
          <w:color w:val="0000FF"/>
          <w:u w:val="single"/>
        </w:rPr>
        <w:t>SONOGRAPHY –SCROTUM</w:t>
      </w:r>
    </w:p>
    <w:p w14:paraId="2DD42F75" w14:textId="77777777" w:rsidR="00AC34F1" w:rsidRDefault="00AC34F1" w:rsidP="00AC34F1">
      <w:pPr>
        <w:pStyle w:val="Normal0"/>
        <w:jc w:val="both"/>
        <w:rPr>
          <w:rFonts w:ascii="Calibri" w:hAnsi="Calibri" w:cs="Times New Roman"/>
          <w:bCs/>
          <w:sz w:val="20"/>
          <w:szCs w:val="20"/>
        </w:rPr>
      </w:pPr>
    </w:p>
    <w:p w14:paraId="402D64A2" w14:textId="77777777" w:rsidR="00AC34F1" w:rsidRDefault="00AC34F1" w:rsidP="00AC34F1">
      <w:pPr>
        <w:pStyle w:val="Normal0"/>
        <w:jc w:val="both"/>
        <w:rPr>
          <w:rFonts w:ascii="Calibri" w:hAnsi="Calibri" w:cs="Times New Roman"/>
          <w:b/>
          <w:bCs/>
          <w:sz w:val="22"/>
        </w:rPr>
      </w:pPr>
      <w:r>
        <w:rPr>
          <w:rFonts w:ascii="Calibri" w:hAnsi="Calibri" w:cs="Times New Roman"/>
          <w:b/>
          <w:bCs/>
          <w:sz w:val="22"/>
        </w:rPr>
        <w:t>RIGHT TESTIS:</w:t>
      </w:r>
    </w:p>
    <w:p w14:paraId="287A7F7B" w14:textId="77777777" w:rsidR="00AC34F1" w:rsidRDefault="00AC34F1" w:rsidP="00AC34F1">
      <w:pPr>
        <w:pStyle w:val="Normal0"/>
        <w:numPr>
          <w:ilvl w:val="0"/>
          <w:numId w:val="4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It measures cm. Normal in size ,shape and axis.</w:t>
      </w:r>
    </w:p>
    <w:p w14:paraId="7E796959" w14:textId="77777777" w:rsidR="00AC34F1" w:rsidRDefault="00AC34F1" w:rsidP="00AC34F1">
      <w:pPr>
        <w:pStyle w:val="Normal0"/>
        <w:numPr>
          <w:ilvl w:val="0"/>
          <w:numId w:val="4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Echogenicity : normal. Vascularity : normal.</w:t>
      </w:r>
    </w:p>
    <w:p w14:paraId="12CB691B" w14:textId="77777777" w:rsidR="00AC34F1" w:rsidRDefault="00AC34F1" w:rsidP="00AC34F1">
      <w:pPr>
        <w:pStyle w:val="Normal0"/>
        <w:jc w:val="both"/>
        <w:rPr>
          <w:rFonts w:ascii="Calibri" w:hAnsi="Calibri" w:cs="Times New Roman"/>
          <w:bCs/>
          <w:sz w:val="12"/>
        </w:rPr>
      </w:pPr>
      <w:r>
        <w:rPr>
          <w:rFonts w:ascii="Calibri" w:hAnsi="Calibri" w:cs="Times New Roman"/>
          <w:bCs/>
          <w:sz w:val="22"/>
        </w:rPr>
        <w:tab/>
      </w:r>
      <w:r>
        <w:rPr>
          <w:rFonts w:ascii="Calibri" w:hAnsi="Calibri" w:cs="Times New Roman"/>
          <w:bCs/>
          <w:sz w:val="22"/>
        </w:rPr>
        <w:tab/>
      </w:r>
    </w:p>
    <w:p w14:paraId="208BE855" w14:textId="77777777" w:rsidR="00AC34F1" w:rsidRDefault="00AC34F1" w:rsidP="00AC34F1">
      <w:pPr>
        <w:pStyle w:val="Normal0"/>
        <w:jc w:val="both"/>
        <w:rPr>
          <w:rFonts w:ascii="Calibri" w:hAnsi="Calibri" w:cs="Times New Roman"/>
          <w:b/>
          <w:bCs/>
          <w:sz w:val="22"/>
        </w:rPr>
      </w:pPr>
      <w:r>
        <w:rPr>
          <w:rFonts w:ascii="Calibri" w:hAnsi="Calibri" w:cs="Times New Roman"/>
          <w:b/>
          <w:bCs/>
          <w:sz w:val="22"/>
        </w:rPr>
        <w:t>RIGHT EPIDIDYMIS:</w:t>
      </w:r>
    </w:p>
    <w:p w14:paraId="325CCF35" w14:textId="77777777" w:rsidR="00AC34F1" w:rsidRDefault="00AC34F1" w:rsidP="00AC34F1">
      <w:pPr>
        <w:pStyle w:val="Normal0"/>
        <w:numPr>
          <w:ilvl w:val="0"/>
          <w:numId w:val="5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Head appears normal in size and shape.</w:t>
      </w:r>
    </w:p>
    <w:p w14:paraId="2D86054A" w14:textId="77777777" w:rsidR="00AC34F1" w:rsidRDefault="00AC34F1" w:rsidP="00AC34F1">
      <w:pPr>
        <w:pStyle w:val="Normal0"/>
        <w:numPr>
          <w:ilvl w:val="0"/>
          <w:numId w:val="5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Echogenicity : normal. Vascularity : normal.</w:t>
      </w:r>
    </w:p>
    <w:p w14:paraId="0985A3FB" w14:textId="77777777" w:rsidR="00AC34F1" w:rsidRDefault="00AC34F1" w:rsidP="00AC34F1">
      <w:pPr>
        <w:pStyle w:val="Normal0"/>
        <w:jc w:val="both"/>
        <w:rPr>
          <w:rFonts w:ascii="Calibri" w:hAnsi="Calibri" w:cs="Times New Roman"/>
          <w:b/>
          <w:bCs/>
          <w:sz w:val="12"/>
        </w:rPr>
      </w:pPr>
    </w:p>
    <w:p w14:paraId="66F07B38" w14:textId="77777777" w:rsidR="00AC34F1" w:rsidRDefault="00AC34F1" w:rsidP="00AC34F1">
      <w:pPr>
        <w:pStyle w:val="Normal0"/>
        <w:jc w:val="both"/>
        <w:rPr>
          <w:rFonts w:ascii="Calibri" w:hAnsi="Calibri" w:cs="Times New Roman"/>
          <w:b/>
          <w:bCs/>
          <w:sz w:val="22"/>
        </w:rPr>
      </w:pPr>
      <w:r>
        <w:rPr>
          <w:rFonts w:ascii="Calibri" w:hAnsi="Calibri" w:cs="Times New Roman"/>
          <w:b/>
          <w:bCs/>
          <w:sz w:val="22"/>
        </w:rPr>
        <w:t>RIGHT SPERMATIC CORD:</w:t>
      </w:r>
    </w:p>
    <w:p w14:paraId="32B40589" w14:textId="77777777" w:rsidR="00AC34F1" w:rsidRDefault="00AC34F1" w:rsidP="00AC34F1">
      <w:pPr>
        <w:pStyle w:val="Normal0"/>
        <w:numPr>
          <w:ilvl w:val="0"/>
          <w:numId w:val="6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Appears normal and shows normal vascularity.</w:t>
      </w:r>
    </w:p>
    <w:p w14:paraId="3F452BB7" w14:textId="77777777" w:rsidR="00AC34F1" w:rsidRDefault="00AC34F1" w:rsidP="00AC34F1">
      <w:pPr>
        <w:pStyle w:val="Normal0"/>
        <w:jc w:val="both"/>
        <w:rPr>
          <w:rFonts w:ascii="Calibri" w:hAnsi="Calibri" w:cs="Times New Roman"/>
          <w:bCs/>
          <w:sz w:val="12"/>
        </w:rPr>
      </w:pPr>
    </w:p>
    <w:p w14:paraId="5BAAE83E" w14:textId="77777777" w:rsidR="00AC34F1" w:rsidRDefault="00AC34F1" w:rsidP="00AC34F1">
      <w:pPr>
        <w:pStyle w:val="Normal0"/>
        <w:jc w:val="both"/>
        <w:rPr>
          <w:rFonts w:ascii="Calibri" w:hAnsi="Calibri" w:cs="Times New Roman"/>
          <w:b/>
          <w:bCs/>
        </w:rPr>
      </w:pPr>
      <w:r>
        <w:rPr>
          <w:rFonts w:ascii="Calibri" w:hAnsi="Calibri" w:cs="Times New Roman"/>
          <w:b/>
          <w:bCs/>
        </w:rPr>
        <w:t>LEFT TESTIS:</w:t>
      </w:r>
    </w:p>
    <w:p w14:paraId="469C676B" w14:textId="77777777" w:rsidR="00AC34F1" w:rsidRDefault="00AC34F1" w:rsidP="00AC34F1">
      <w:pPr>
        <w:pStyle w:val="Normal0"/>
        <w:numPr>
          <w:ilvl w:val="0"/>
          <w:numId w:val="7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It measures  cm. Normal in size, shape and axis.</w:t>
      </w:r>
    </w:p>
    <w:p w14:paraId="793845FD" w14:textId="77777777" w:rsidR="00AC34F1" w:rsidRDefault="00AC34F1" w:rsidP="00AC34F1">
      <w:pPr>
        <w:pStyle w:val="Normal0"/>
        <w:numPr>
          <w:ilvl w:val="0"/>
          <w:numId w:val="7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Echogenicity : normal. Vascularity : normal.</w:t>
      </w:r>
    </w:p>
    <w:p w14:paraId="7EE1FE1B" w14:textId="77777777" w:rsidR="00AC34F1" w:rsidRDefault="00AC34F1" w:rsidP="00AC34F1">
      <w:pPr>
        <w:pStyle w:val="Normal0"/>
        <w:jc w:val="both"/>
        <w:rPr>
          <w:rFonts w:ascii="Calibri" w:hAnsi="Calibri" w:cs="Times New Roman"/>
          <w:bCs/>
          <w:sz w:val="12"/>
        </w:rPr>
      </w:pPr>
      <w:r>
        <w:rPr>
          <w:rFonts w:ascii="Calibri" w:hAnsi="Calibri" w:cs="Times New Roman"/>
          <w:bCs/>
          <w:sz w:val="22"/>
        </w:rPr>
        <w:tab/>
      </w:r>
      <w:r>
        <w:rPr>
          <w:rFonts w:ascii="Calibri" w:hAnsi="Calibri" w:cs="Times New Roman"/>
          <w:bCs/>
          <w:sz w:val="22"/>
        </w:rPr>
        <w:tab/>
      </w:r>
    </w:p>
    <w:p w14:paraId="3EDE541C" w14:textId="77777777" w:rsidR="00AC34F1" w:rsidRDefault="00AC34F1" w:rsidP="00AC34F1">
      <w:pPr>
        <w:pStyle w:val="Normal0"/>
        <w:jc w:val="both"/>
        <w:rPr>
          <w:rFonts w:ascii="Calibri" w:hAnsi="Calibri" w:cs="Times New Roman"/>
          <w:b/>
          <w:bCs/>
          <w:sz w:val="22"/>
        </w:rPr>
      </w:pPr>
      <w:r>
        <w:rPr>
          <w:rFonts w:ascii="Calibri" w:hAnsi="Calibri" w:cs="Times New Roman"/>
          <w:b/>
          <w:bCs/>
          <w:sz w:val="22"/>
        </w:rPr>
        <w:t>LEFT EPIDIDYMIS:</w:t>
      </w:r>
    </w:p>
    <w:p w14:paraId="724D8B36" w14:textId="77777777" w:rsidR="00AC34F1" w:rsidRDefault="00AC34F1" w:rsidP="00AC34F1">
      <w:pPr>
        <w:pStyle w:val="Normal0"/>
        <w:numPr>
          <w:ilvl w:val="0"/>
          <w:numId w:val="8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Head appears normal in size and shape.</w:t>
      </w:r>
    </w:p>
    <w:p w14:paraId="23E29D0A" w14:textId="77777777" w:rsidR="00AC34F1" w:rsidRDefault="00AC34F1" w:rsidP="00AC34F1">
      <w:pPr>
        <w:pStyle w:val="Normal0"/>
        <w:numPr>
          <w:ilvl w:val="0"/>
          <w:numId w:val="8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Echogenicity : normal. Vascularity : normal.</w:t>
      </w:r>
    </w:p>
    <w:p w14:paraId="47AF5D60" w14:textId="77777777" w:rsidR="00AC34F1" w:rsidRDefault="00AC34F1" w:rsidP="00AC34F1">
      <w:pPr>
        <w:pStyle w:val="Normal0"/>
        <w:jc w:val="both"/>
        <w:rPr>
          <w:rFonts w:ascii="Calibri" w:hAnsi="Calibri" w:cs="Times New Roman"/>
          <w:bCs/>
          <w:sz w:val="12"/>
        </w:rPr>
      </w:pPr>
      <w:r>
        <w:rPr>
          <w:rFonts w:ascii="Calibri" w:hAnsi="Calibri" w:cs="Times New Roman"/>
          <w:bCs/>
          <w:sz w:val="22"/>
        </w:rPr>
        <w:tab/>
      </w:r>
      <w:r>
        <w:rPr>
          <w:rFonts w:ascii="Calibri" w:hAnsi="Calibri" w:cs="Times New Roman"/>
          <w:bCs/>
          <w:sz w:val="22"/>
        </w:rPr>
        <w:tab/>
      </w:r>
    </w:p>
    <w:p w14:paraId="2D9E166D" w14:textId="77777777" w:rsidR="00AC34F1" w:rsidRDefault="00AC34F1" w:rsidP="00AC34F1">
      <w:pPr>
        <w:pStyle w:val="Normal0"/>
        <w:jc w:val="both"/>
        <w:rPr>
          <w:rFonts w:ascii="Calibri" w:hAnsi="Calibri" w:cs="Times New Roman"/>
          <w:b/>
          <w:bCs/>
          <w:sz w:val="22"/>
        </w:rPr>
      </w:pPr>
      <w:r>
        <w:rPr>
          <w:rFonts w:ascii="Calibri" w:hAnsi="Calibri" w:cs="Times New Roman"/>
          <w:b/>
          <w:bCs/>
          <w:sz w:val="22"/>
        </w:rPr>
        <w:t>LEFT SPERMATIC CORD:</w:t>
      </w:r>
    </w:p>
    <w:p w14:paraId="24CF1251" w14:textId="77777777" w:rsidR="00AC34F1" w:rsidRDefault="00AC34F1" w:rsidP="00AC34F1">
      <w:pPr>
        <w:pStyle w:val="Normal0"/>
        <w:numPr>
          <w:ilvl w:val="0"/>
          <w:numId w:val="6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Appears normal and shows normal vascularity.</w:t>
      </w:r>
    </w:p>
    <w:p w14:paraId="36FE622D" w14:textId="77777777" w:rsidR="00AC34F1" w:rsidRDefault="00AC34F1" w:rsidP="00AC34F1">
      <w:pPr>
        <w:pStyle w:val="Normal0"/>
        <w:jc w:val="both"/>
        <w:rPr>
          <w:rFonts w:ascii="Calibri" w:hAnsi="Calibri" w:cs="Times New Roman"/>
          <w:bCs/>
          <w:sz w:val="12"/>
        </w:rPr>
      </w:pPr>
    </w:p>
    <w:p w14:paraId="58092D64" w14:textId="77777777" w:rsidR="00AC34F1" w:rsidRDefault="00AC34F1" w:rsidP="00AC34F1">
      <w:pPr>
        <w:pStyle w:val="Normal0"/>
        <w:numPr>
          <w:ilvl w:val="0"/>
          <w:numId w:val="9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No Varicocele / hydrocele noted.</w:t>
      </w:r>
    </w:p>
    <w:p w14:paraId="731F3562" w14:textId="77777777" w:rsidR="001374DF" w:rsidRDefault="001374DF" w:rsidP="001374DF">
      <w:pPr>
        <w:pStyle w:val="Normal0"/>
        <w:numPr>
          <w:ilvl w:val="0"/>
          <w:numId w:val="9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Scrotal wall appears normal.</w:t>
      </w:r>
    </w:p>
    <w:p w14:paraId="0F4FEB90" w14:textId="77777777" w:rsidR="001374DF" w:rsidRDefault="001374DF" w:rsidP="001374DF">
      <w:pPr>
        <w:pStyle w:val="Normal0"/>
        <w:numPr>
          <w:ilvl w:val="0"/>
          <w:numId w:val="9"/>
        </w:numPr>
        <w:jc w:val="both"/>
        <w:rPr>
          <w:rFonts w:ascii="Calibri" w:hAnsi="Calibri" w:cs="Times New Roman"/>
          <w:bCs/>
          <w:sz w:val="22"/>
        </w:rPr>
      </w:pPr>
      <w:r>
        <w:rPr>
          <w:rFonts w:ascii="Calibri" w:hAnsi="Calibri" w:cs="Times New Roman"/>
          <w:bCs/>
          <w:sz w:val="22"/>
        </w:rPr>
        <w:t>Both inguinal region appears normal.</w:t>
      </w:r>
    </w:p>
    <w:p w14:paraId="080CA9A4" w14:textId="77777777" w:rsidR="00AC34F1" w:rsidRDefault="00AC34F1" w:rsidP="00AC34F1">
      <w:pPr>
        <w:pStyle w:val="Normal0"/>
        <w:jc w:val="both"/>
        <w:rPr>
          <w:rFonts w:ascii="Calibri" w:hAnsi="Calibri" w:cs="Times New Roman"/>
          <w:bCs/>
          <w:sz w:val="22"/>
        </w:rPr>
      </w:pPr>
    </w:p>
    <w:p w14:paraId="68D4A023" w14:textId="77777777" w:rsidR="00AC34F1" w:rsidRPr="003F11A8" w:rsidRDefault="00AC34F1" w:rsidP="00AC34F1">
      <w:pPr>
        <w:pStyle w:val="Normal0"/>
        <w:jc w:val="both"/>
        <w:rPr>
          <w:rFonts w:ascii="Calibri" w:hAnsi="Calibri" w:cs="Times New Roman"/>
          <w:b/>
          <w:sz w:val="22"/>
          <w:u w:val="single"/>
        </w:rPr>
      </w:pPr>
      <w:r w:rsidRPr="003F11A8">
        <w:rPr>
          <w:rFonts w:ascii="Calibri" w:hAnsi="Calibri" w:cs="Times New Roman"/>
          <w:b/>
          <w:sz w:val="22"/>
          <w:u w:val="single"/>
        </w:rPr>
        <w:t>IMPRESSION:</w:t>
      </w:r>
    </w:p>
    <w:p w14:paraId="40105B52" w14:textId="77777777" w:rsidR="00AC34F1" w:rsidRDefault="00AC34F1" w:rsidP="00AC34F1">
      <w:pPr>
        <w:numPr>
          <w:ilvl w:val="0"/>
          <w:numId w:val="6"/>
        </w:numPr>
        <w:jc w:val="left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b/>
          <w:bCs/>
          <w:color w:val="000000"/>
        </w:rPr>
        <w:t>NO SIGNIFICANT ABNORMALITY IS SEEN.</w:t>
      </w:r>
    </w:p>
    <w:p w14:paraId="4E8C3540" w14:textId="77777777" w:rsidR="00AC34F1" w:rsidRDefault="00AC34F1" w:rsidP="00AC34F1">
      <w:pPr>
        <w:rPr>
          <w:rFonts w:ascii="Calibri" w:hAnsi="Calibri"/>
          <w:b/>
          <w:bCs/>
          <w:color w:val="000000"/>
        </w:rPr>
      </w:pPr>
    </w:p>
    <w:p w14:paraId="73E3B7A2" w14:textId="77777777" w:rsidR="00AC34F1" w:rsidRDefault="00AC34F1" w:rsidP="00AC34F1">
      <w:pPr>
        <w:rPr>
          <w:rFonts w:ascii="Calibri" w:hAnsi="Calibri"/>
          <w:b/>
          <w:bCs/>
          <w:color w:val="000000"/>
        </w:rPr>
      </w:pPr>
    </w:p>
    <w:p w14:paraId="0208A476" w14:textId="77777777" w:rsidR="00AC34F1" w:rsidRDefault="00AC34F1" w:rsidP="00AC34F1">
      <w:pPr>
        <w:rPr>
          <w:rFonts w:ascii="Calibri" w:hAnsi="Calibri"/>
          <w:b/>
          <w:bCs/>
          <w:color w:val="000000"/>
        </w:rPr>
      </w:pPr>
    </w:p>
    <w:p w14:paraId="2099F7D8" w14:textId="1B421F00" w:rsidR="00AC34F1" w:rsidRDefault="00D7477F" w:rsidP="00AC34F1">
      <w:pPr>
        <w:rPr>
          <w:rFonts w:ascii="Calibri" w:hAnsi="Calibri"/>
          <w:b/>
          <w:bCs/>
          <w:color w:val="000000"/>
        </w:rPr>
      </w:pPr>
      <w:r w:rsidRPr="0071242D">
        <w:rPr>
          <w:noProof/>
        </w:rPr>
        <w:pict w14:anchorId="32A42979">
          <v:shape id="Picture 3" o:spid="_x0000_i1026" type="#_x0000_t75" style="width:77.25pt;height:36.75pt;visibility:visible;mso-wrap-style:square">
            <v:imagedata r:id="rId7" o:title=""/>
          </v:shape>
        </w:pict>
      </w:r>
    </w:p>
    <w:p w14:paraId="4FF1E37B" w14:textId="77777777" w:rsidR="00D7477F" w:rsidRDefault="00D7477F" w:rsidP="00D7477F">
      <w:pPr>
        <w:rPr>
          <w:rFonts w:ascii="Calibri" w:eastAsia="Arial Unicode MS" w:hAnsi="Calibri" w:cs="Arial"/>
          <w:b/>
          <w:bCs/>
          <w:color w:val="000000"/>
        </w:rPr>
      </w:pPr>
      <w:r w:rsidRPr="009C368E">
        <w:rPr>
          <w:rFonts w:ascii="Calibri" w:eastAsia="Arial Unicode MS" w:hAnsi="Calibri" w:cs="Arial"/>
          <w:b/>
          <w:bCs/>
          <w:color w:val="000000"/>
        </w:rPr>
        <w:t>DR. NIKUNJ KOTHIA</w:t>
      </w:r>
    </w:p>
    <w:p w14:paraId="10839617" w14:textId="3CD84593" w:rsidR="00D7477F" w:rsidRPr="00D7477F" w:rsidRDefault="00D7477F" w:rsidP="00D7477F">
      <w:pPr>
        <w:rPr>
          <w:rFonts w:ascii="Calibri" w:eastAsia="Arial Unicode MS" w:hAnsi="Calibri" w:cs="Arial"/>
          <w:b/>
          <w:bCs/>
          <w:color w:val="000000"/>
          <w:sz w:val="20"/>
        </w:rPr>
      </w:pPr>
      <w:r>
        <w:rPr>
          <w:rFonts w:ascii="Calibri" w:eastAsia="Arial Unicode MS" w:hAnsi="Calibri" w:cs="Arial"/>
          <w:b/>
          <w:bCs/>
          <w:color w:val="000000"/>
        </w:rPr>
        <w:t xml:space="preserve">Consultant Radiologist </w:t>
      </w:r>
    </w:p>
    <w:p w14:paraId="3ABE4CC9" w14:textId="526DD7B2" w:rsidR="00DC6792" w:rsidRPr="007544DE" w:rsidRDefault="00DC6792" w:rsidP="00D7477F">
      <w:pPr>
        <w:jc w:val="center"/>
        <w:rPr>
          <w:rFonts w:ascii="Calibri" w:eastAsia="Arial Unicode MS" w:hAnsi="Calibri" w:cs="Arial"/>
        </w:rPr>
      </w:pPr>
      <w:r w:rsidRPr="009C368E">
        <w:rPr>
          <w:rFonts w:ascii="Calibri" w:eastAsia="Arial Unicode MS" w:hAnsi="Calibri" w:cs="Arial"/>
          <w:b/>
          <w:bCs/>
          <w:color w:val="000000"/>
        </w:rPr>
        <w:t xml:space="preserve">                                                                    </w:t>
      </w:r>
    </w:p>
    <w:sectPr w:rsidR="00DC6792" w:rsidRPr="007544DE" w:rsidSect="00DC6792">
      <w:footerReference w:type="even" r:id="rId8"/>
      <w:footerReference w:type="default" r:id="rId9"/>
      <w:pgSz w:w="11907" w:h="16727" w:code="9"/>
      <w:pgMar w:top="2880" w:right="504" w:bottom="1872" w:left="864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0B591" w14:textId="77777777" w:rsidR="00163302" w:rsidRDefault="00163302">
      <w:r>
        <w:separator/>
      </w:r>
    </w:p>
  </w:endnote>
  <w:endnote w:type="continuationSeparator" w:id="0">
    <w:p w14:paraId="4F5D7AD5" w14:textId="77777777" w:rsidR="00163302" w:rsidRDefault="00163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5BBE" w14:textId="77777777" w:rsidR="008F3722" w:rsidRDefault="0021285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004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D865AF" w14:textId="77777777" w:rsidR="008F3722" w:rsidRDefault="008F37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A4D0" w14:textId="77777777" w:rsidR="008F3722" w:rsidRDefault="0021285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0047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374DF">
      <w:rPr>
        <w:rStyle w:val="PageNumber"/>
        <w:noProof/>
      </w:rPr>
      <w:t>1</w:t>
    </w:r>
    <w:r>
      <w:rPr>
        <w:rStyle w:val="PageNumber"/>
      </w:rPr>
      <w:fldChar w:fldCharType="end"/>
    </w:r>
  </w:p>
  <w:p w14:paraId="5B36C742" w14:textId="77777777" w:rsidR="008F3722" w:rsidRDefault="008F37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29A1D" w14:textId="77777777" w:rsidR="00163302" w:rsidRDefault="00163302">
      <w:r>
        <w:separator/>
      </w:r>
    </w:p>
  </w:footnote>
  <w:footnote w:type="continuationSeparator" w:id="0">
    <w:p w14:paraId="6D469A64" w14:textId="77777777" w:rsidR="00163302" w:rsidRDefault="001633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1"/>
      </v:shape>
    </w:pict>
  </w:numPicBullet>
  <w:abstractNum w:abstractNumId="0" w15:restartNumberingAfterBreak="0">
    <w:nsid w:val="081B1706"/>
    <w:multiLevelType w:val="hybridMultilevel"/>
    <w:tmpl w:val="E6E44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36CF8"/>
    <w:multiLevelType w:val="hybridMultilevel"/>
    <w:tmpl w:val="5050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B2BAC"/>
    <w:multiLevelType w:val="hybridMultilevel"/>
    <w:tmpl w:val="628297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A73EF"/>
    <w:multiLevelType w:val="hybridMultilevel"/>
    <w:tmpl w:val="EC5292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5355F"/>
    <w:multiLevelType w:val="hybridMultilevel"/>
    <w:tmpl w:val="3FC8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A2340F"/>
    <w:multiLevelType w:val="hybridMultilevel"/>
    <w:tmpl w:val="1CF2D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0331A"/>
    <w:multiLevelType w:val="hybridMultilevel"/>
    <w:tmpl w:val="57D6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451D82"/>
    <w:multiLevelType w:val="hybridMultilevel"/>
    <w:tmpl w:val="6FE4EC74"/>
    <w:lvl w:ilvl="0" w:tplc="04090007">
      <w:start w:val="1"/>
      <w:numFmt w:val="bullet"/>
      <w:lvlText w:val="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1832672">
    <w:abstractNumId w:val="8"/>
  </w:num>
  <w:num w:numId="2" w16cid:durableId="820656115">
    <w:abstractNumId w:val="6"/>
  </w:num>
  <w:num w:numId="3" w16cid:durableId="473066410">
    <w:abstractNumId w:val="2"/>
  </w:num>
  <w:num w:numId="4" w16cid:durableId="76546612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667563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841281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7351072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9279199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4650334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oNotTrackMoves/>
  <w:defaultTabStop w:val="720"/>
  <w:drawingGridHorizontalSpacing w:val="90"/>
  <w:drawingGridVerticalSpacing w:val="245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1A8"/>
    <w:rsid w:val="000B7A76"/>
    <w:rsid w:val="00136587"/>
    <w:rsid w:val="001374DF"/>
    <w:rsid w:val="00163302"/>
    <w:rsid w:val="001A1005"/>
    <w:rsid w:val="00201ED5"/>
    <w:rsid w:val="00212850"/>
    <w:rsid w:val="00237207"/>
    <w:rsid w:val="00244E95"/>
    <w:rsid w:val="0024697A"/>
    <w:rsid w:val="00293744"/>
    <w:rsid w:val="00341FD8"/>
    <w:rsid w:val="003F11A8"/>
    <w:rsid w:val="004B2BC5"/>
    <w:rsid w:val="004C7F7C"/>
    <w:rsid w:val="005A601B"/>
    <w:rsid w:val="0065495A"/>
    <w:rsid w:val="00672498"/>
    <w:rsid w:val="00683B4C"/>
    <w:rsid w:val="006F5A32"/>
    <w:rsid w:val="007544DE"/>
    <w:rsid w:val="00850C3F"/>
    <w:rsid w:val="0087714D"/>
    <w:rsid w:val="008F3722"/>
    <w:rsid w:val="00912D4D"/>
    <w:rsid w:val="0097107C"/>
    <w:rsid w:val="00987081"/>
    <w:rsid w:val="009A2419"/>
    <w:rsid w:val="009B58D1"/>
    <w:rsid w:val="009C71D0"/>
    <w:rsid w:val="00A00473"/>
    <w:rsid w:val="00A017C9"/>
    <w:rsid w:val="00A83A8F"/>
    <w:rsid w:val="00AC34F1"/>
    <w:rsid w:val="00AD6B79"/>
    <w:rsid w:val="00B71E7B"/>
    <w:rsid w:val="00B9522F"/>
    <w:rsid w:val="00BA211B"/>
    <w:rsid w:val="00D40880"/>
    <w:rsid w:val="00D7477F"/>
    <w:rsid w:val="00DC6792"/>
    <w:rsid w:val="00DF2FBF"/>
    <w:rsid w:val="00E11610"/>
    <w:rsid w:val="00F314AA"/>
    <w:rsid w:val="00F45FE9"/>
    <w:rsid w:val="00F60234"/>
    <w:rsid w:val="00FB5809"/>
    <w:rsid w:val="00FD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F2AD0"/>
  <w15:docId w15:val="{50FDF114-0F68-41FD-99BE-03EC2BD4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722"/>
    <w:pPr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8F3722"/>
    <w:pPr>
      <w:keepNext/>
      <w:ind w:right="3057"/>
      <w:outlineLvl w:val="0"/>
    </w:pPr>
    <w:rPr>
      <w:rFonts w:ascii="Courier New" w:hAnsi="Courier New" w:cs="Courier New"/>
      <w:b/>
      <w:i/>
      <w:iCs/>
    </w:rPr>
  </w:style>
  <w:style w:type="paragraph" w:styleId="Heading2">
    <w:name w:val="heading 2"/>
    <w:basedOn w:val="Normal"/>
    <w:next w:val="Normal"/>
    <w:link w:val="Heading2Char"/>
    <w:qFormat/>
    <w:rsid w:val="008F3722"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F3722"/>
    <w:pPr>
      <w:keepNext/>
      <w:jc w:val="right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8F3722"/>
  </w:style>
  <w:style w:type="paragraph" w:customStyle="1" w:styleId="Samir">
    <w:name w:val="Samir"/>
    <w:basedOn w:val="Normal"/>
    <w:rsid w:val="008F3722"/>
    <w:pPr>
      <w:spacing w:line="360" w:lineRule="auto"/>
    </w:pPr>
    <w:rPr>
      <w:rFonts w:ascii="Monotype Corsiva" w:hAnsi="Monotype Corsiva"/>
      <w:i/>
    </w:rPr>
  </w:style>
  <w:style w:type="paragraph" w:styleId="Footer">
    <w:name w:val="footer"/>
    <w:basedOn w:val="Normal"/>
    <w:semiHidden/>
    <w:rsid w:val="008F37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8F3722"/>
  </w:style>
  <w:style w:type="paragraph" w:styleId="Title">
    <w:name w:val="Title"/>
    <w:basedOn w:val="Normal"/>
    <w:link w:val="TitleChar"/>
    <w:qFormat/>
    <w:rsid w:val="00DC6792"/>
    <w:pPr>
      <w:jc w:val="center"/>
    </w:pPr>
    <w:rPr>
      <w:b/>
      <w:bCs/>
    </w:rPr>
  </w:style>
  <w:style w:type="character" w:customStyle="1" w:styleId="TitleChar">
    <w:name w:val="Title Char"/>
    <w:link w:val="Title"/>
    <w:rsid w:val="00DC6792"/>
    <w:rPr>
      <w:b/>
      <w:bCs/>
      <w:sz w:val="24"/>
      <w:szCs w:val="24"/>
    </w:rPr>
  </w:style>
  <w:style w:type="paragraph" w:customStyle="1" w:styleId="Normal0">
    <w:name w:val="[Normal]"/>
    <w:rsid w:val="00DC6792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71E7B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port_Templates\Report_Templates\Ultrasonography_Scrotum_N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Ultrasonography_Scrotum_NEW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   : &lt;*NAME1*&gt;</vt:lpstr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   : &lt;*NAME1*&gt;</dc:title>
  <dc:subject/>
  <dc:creator>Admin</dc:creator>
  <cp:keywords/>
  <dc:description/>
  <cp:lastModifiedBy>Admin</cp:lastModifiedBy>
  <cp:revision>3</cp:revision>
  <cp:lastPrinted>2014-06-07T19:44:00Z</cp:lastPrinted>
  <dcterms:created xsi:type="dcterms:W3CDTF">2026-09-25T07:04:00Z</dcterms:created>
  <dcterms:modified xsi:type="dcterms:W3CDTF">2026-10-07T07:13:00Z</dcterms:modified>
</cp:coreProperties>
</file>