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18910" w14:textId="77777777" w:rsidR="00DC6792" w:rsidRDefault="00DC6792"/>
    <w:tbl>
      <w:tblPr>
        <w:tblW w:w="10170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2430"/>
      </w:tblGrid>
      <w:tr w:rsidR="00DC6792" w:rsidRPr="00AF7688" w14:paraId="0500AD90" w14:textId="77777777" w:rsidTr="00DC6792">
        <w:trPr>
          <w:tblCellSpacing w:w="20" w:type="dxa"/>
        </w:trPr>
        <w:tc>
          <w:tcPr>
            <w:tcW w:w="1377" w:type="dxa"/>
          </w:tcPr>
          <w:p w14:paraId="73D428D7" w14:textId="77777777" w:rsidR="00DC6792" w:rsidRPr="00AF7688" w:rsidRDefault="00DC6792" w:rsidP="006B7C5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2D2FAE07" w14:textId="77777777" w:rsidR="00DC6792" w:rsidRPr="00DC6792" w:rsidRDefault="00DC6792" w:rsidP="006B7C5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 w:rsidRPr="00DC6792">
              <w:rPr>
                <w:rFonts w:asciiTheme="minorHAnsi" w:hAnsiTheme="minorHAns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19340801" w14:textId="77777777" w:rsidR="00DC6792" w:rsidRPr="00AF7688" w:rsidRDefault="00DC6792" w:rsidP="006B7C5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2370" w:type="dxa"/>
          </w:tcPr>
          <w:p w14:paraId="7C23D072" w14:textId="77777777" w:rsidR="00DC6792" w:rsidRPr="00DC6792" w:rsidRDefault="00DC6792" w:rsidP="006B7C5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 w:rsidRPr="00DC6792">
              <w:rPr>
                <w:rFonts w:asciiTheme="minorHAnsi" w:hAnsiTheme="minorHAns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DC6792" w:rsidRPr="00AF7688" w14:paraId="28F1DBBB" w14:textId="77777777" w:rsidTr="00DC6792">
        <w:trPr>
          <w:tblCellSpacing w:w="20" w:type="dxa"/>
        </w:trPr>
        <w:tc>
          <w:tcPr>
            <w:tcW w:w="1377" w:type="dxa"/>
          </w:tcPr>
          <w:p w14:paraId="060F2271" w14:textId="77777777" w:rsidR="00DC6792" w:rsidRPr="00AF7688" w:rsidRDefault="00DC6792" w:rsidP="006B7C5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0DA8F436" w14:textId="77777777" w:rsidR="00DC6792" w:rsidRPr="00AF7688" w:rsidRDefault="00DC6792" w:rsidP="006B7C5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25AD8712" w14:textId="77777777" w:rsidR="00DC6792" w:rsidRPr="00AF7688" w:rsidRDefault="00DC6792" w:rsidP="006B7C5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2370" w:type="dxa"/>
          </w:tcPr>
          <w:p w14:paraId="0D239402" w14:textId="77777777" w:rsidR="00DC6792" w:rsidRPr="00AF7688" w:rsidRDefault="00DC6792" w:rsidP="006B7C5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DC6792" w:rsidRPr="00AF7688" w14:paraId="2E0AD9C5" w14:textId="77777777" w:rsidTr="00DC6792">
        <w:trPr>
          <w:trHeight w:val="298"/>
          <w:tblCellSpacing w:w="20" w:type="dxa"/>
        </w:trPr>
        <w:tc>
          <w:tcPr>
            <w:tcW w:w="1377" w:type="dxa"/>
          </w:tcPr>
          <w:p w14:paraId="618767F4" w14:textId="77777777" w:rsidR="00DC6792" w:rsidRPr="00AF7688" w:rsidRDefault="00DC6792" w:rsidP="00DC6792">
            <w:pPr>
              <w:jc w:val="left"/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REF. BY DR.</w:t>
            </w:r>
          </w:p>
        </w:tc>
        <w:tc>
          <w:tcPr>
            <w:tcW w:w="5453" w:type="dxa"/>
          </w:tcPr>
          <w:p w14:paraId="22ABDF5F" w14:textId="77777777" w:rsidR="00DC6792" w:rsidRPr="00DC6792" w:rsidRDefault="00DC6792" w:rsidP="006B7C5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DC6792">
              <w:rPr>
                <w:rFonts w:asciiTheme="minorHAnsi" w:hAnsiTheme="minorHAns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36A51049" w14:textId="77777777" w:rsidR="00DC6792" w:rsidRPr="00AF7688" w:rsidRDefault="00DC6792" w:rsidP="006B7C5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2370" w:type="dxa"/>
          </w:tcPr>
          <w:p w14:paraId="756E9303" w14:textId="77777777" w:rsidR="00DC6792" w:rsidRPr="00AF7688" w:rsidRDefault="00DC6792" w:rsidP="006B7C5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715121D2" w14:textId="77777777" w:rsidR="00FD26EB" w:rsidRDefault="00FD26EB" w:rsidP="00FD26EB">
      <w:pPr>
        <w:ind w:right="3057"/>
        <w:rPr>
          <w:rFonts w:ascii="Courier New" w:hAnsi="Courier New" w:cs="Courier New"/>
          <w:b/>
        </w:rPr>
      </w:pPr>
    </w:p>
    <w:p w14:paraId="0FA8E5CC" w14:textId="5DD8C2F3" w:rsidR="00FD26EB" w:rsidRPr="00BE5935" w:rsidRDefault="00BE5935" w:rsidP="00BE5935">
      <w:pPr>
        <w:jc w:val="center"/>
        <w:rPr>
          <w:rFonts w:ascii="Courier New" w:hAnsi="Courier New" w:cs="Courier New"/>
          <w:b/>
          <w:sz w:val="32"/>
          <w:szCs w:val="32"/>
        </w:rPr>
      </w:pPr>
      <w:r w:rsidRPr="00BE5935">
        <w:rPr>
          <w:rFonts w:ascii="Courier New" w:hAnsi="Courier New" w:cs="Courier New"/>
          <w:b/>
          <w:sz w:val="32"/>
          <w:szCs w:val="32"/>
        </w:rPr>
        <w:t>USG</w:t>
      </w:r>
      <w:r w:rsidR="00FD26EB" w:rsidRPr="00BE5935">
        <w:rPr>
          <w:rFonts w:ascii="Courier New" w:hAnsi="Courier New" w:cs="Courier New"/>
          <w:b/>
          <w:sz w:val="32"/>
          <w:szCs w:val="32"/>
        </w:rPr>
        <w:t xml:space="preserve"> Follicular study.</w:t>
      </w:r>
    </w:p>
    <w:p w14:paraId="5D848F16" w14:textId="77777777" w:rsidR="00FD26EB" w:rsidRDefault="00FD26EB" w:rsidP="00FD26EB">
      <w:pPr>
        <w:rPr>
          <w:rFonts w:ascii="Courier New" w:hAnsi="Courier New" w:cs="Courier New"/>
        </w:rPr>
      </w:pPr>
    </w:p>
    <w:p w14:paraId="41721FE0" w14:textId="77777777" w:rsidR="00FD26EB" w:rsidRPr="00BE5935" w:rsidRDefault="00FD26EB" w:rsidP="00FD26EB">
      <w:pPr>
        <w:rPr>
          <w:rFonts w:ascii="Courier New" w:hAnsi="Courier New" w:cs="Courier New"/>
          <w:b/>
        </w:rPr>
      </w:pPr>
      <w:r w:rsidRPr="00BE5935">
        <w:rPr>
          <w:rFonts w:ascii="Courier New" w:hAnsi="Courier New" w:cs="Courier New"/>
          <w:b/>
          <w:u w:val="single"/>
        </w:rPr>
        <w:t>HISTORY:</w:t>
      </w:r>
    </w:p>
    <w:p w14:paraId="523DA8E5" w14:textId="77777777" w:rsidR="00FD26EB" w:rsidRPr="00BE5935" w:rsidRDefault="00FD26EB" w:rsidP="00FD26EB">
      <w:pPr>
        <w:ind w:right="3057"/>
        <w:rPr>
          <w:rFonts w:ascii="Courier New" w:hAnsi="Courier New" w:cs="Courier New"/>
          <w:b/>
        </w:rPr>
      </w:pPr>
      <w:r w:rsidRPr="00BE5935">
        <w:rPr>
          <w:rFonts w:ascii="Courier New" w:hAnsi="Courier New" w:cs="Courier New"/>
          <w:b/>
        </w:rPr>
        <w:t xml:space="preserve">LMP: </w:t>
      </w:r>
    </w:p>
    <w:p w14:paraId="22852ED6" w14:textId="77777777" w:rsidR="00FD26EB" w:rsidRPr="00BE5935" w:rsidRDefault="00FD26EB" w:rsidP="00FD26EB">
      <w:pPr>
        <w:ind w:right="3057"/>
        <w:rPr>
          <w:rFonts w:ascii="Courier New" w:hAnsi="Courier New" w:cs="Courier New"/>
          <w:b/>
        </w:rPr>
      </w:pPr>
      <w:proofErr w:type="gramStart"/>
      <w:r w:rsidRPr="00BE5935">
        <w:rPr>
          <w:rFonts w:ascii="Courier New" w:hAnsi="Courier New" w:cs="Courier New"/>
          <w:b/>
        </w:rPr>
        <w:t>UTERUS :</w:t>
      </w:r>
      <w:proofErr w:type="gramEnd"/>
      <w:r w:rsidRPr="00BE5935">
        <w:rPr>
          <w:rFonts w:ascii="Courier New" w:hAnsi="Courier New" w:cs="Courier New"/>
          <w:b/>
        </w:rPr>
        <w:t xml:space="preserve"> </w:t>
      </w:r>
    </w:p>
    <w:p w14:paraId="6A6292D1" w14:textId="77777777" w:rsidR="00FD26EB" w:rsidRPr="00BE5935" w:rsidRDefault="00FD26EB" w:rsidP="00FD26EB">
      <w:pPr>
        <w:ind w:right="3057"/>
        <w:rPr>
          <w:rFonts w:ascii="Courier New" w:hAnsi="Courier New" w:cs="Courier New"/>
          <w:b/>
        </w:rPr>
      </w:pPr>
      <w:proofErr w:type="gramStart"/>
      <w:r w:rsidRPr="00BE5935">
        <w:rPr>
          <w:rFonts w:ascii="Courier New" w:hAnsi="Courier New" w:cs="Courier New"/>
          <w:b/>
        </w:rPr>
        <w:t>OVARIES :</w:t>
      </w:r>
      <w:proofErr w:type="gramEnd"/>
      <w:r w:rsidRPr="00BE5935">
        <w:rPr>
          <w:rFonts w:ascii="Courier New" w:hAnsi="Courier New" w:cs="Courier New"/>
          <w:b/>
        </w:rPr>
        <w:t xml:space="preserve"> RT </w:t>
      </w:r>
    </w:p>
    <w:p w14:paraId="62A75C47" w14:textId="77777777" w:rsidR="00FD26EB" w:rsidRPr="00BE5935" w:rsidRDefault="00FD26EB" w:rsidP="00FD26EB">
      <w:pPr>
        <w:ind w:right="3057" w:firstLine="720"/>
        <w:rPr>
          <w:rFonts w:ascii="Courier New" w:hAnsi="Courier New" w:cs="Courier New"/>
          <w:b/>
        </w:rPr>
      </w:pPr>
      <w:r w:rsidRPr="00BE5935">
        <w:rPr>
          <w:rFonts w:ascii="Courier New" w:hAnsi="Courier New" w:cs="Courier New"/>
          <w:b/>
        </w:rPr>
        <w:t xml:space="preserve">     LT  </w:t>
      </w:r>
    </w:p>
    <w:p w14:paraId="498BEF67" w14:textId="77777777" w:rsidR="00FD26EB" w:rsidRDefault="00FD26EB" w:rsidP="00FD26EB">
      <w:pPr>
        <w:ind w:right="135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DATE       DAY     </w:t>
      </w:r>
      <w:proofErr w:type="gramStart"/>
      <w:r>
        <w:rPr>
          <w:rFonts w:ascii="Courier New" w:hAnsi="Courier New" w:cs="Courier New"/>
        </w:rPr>
        <w:t>RT.OVARY</w:t>
      </w:r>
      <w:proofErr w:type="gramEnd"/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LT.OVARY</w:t>
      </w:r>
      <w:proofErr w:type="gramEnd"/>
      <w:r>
        <w:rPr>
          <w:rFonts w:ascii="Courier New" w:hAnsi="Courier New" w:cs="Courier New"/>
        </w:rPr>
        <w:t xml:space="preserve">   ET(MM)     COMMENTS</w:t>
      </w:r>
    </w:p>
    <w:p w14:paraId="186C1391" w14:textId="77777777" w:rsidR="00FD26EB" w:rsidRDefault="00FD26EB" w:rsidP="00FD26EB">
      <w:pPr>
        <w:ind w:right="3057"/>
        <w:rPr>
          <w:rFonts w:ascii="Courier New" w:hAnsi="Courier New" w:cs="Courier Ne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0"/>
        <w:gridCol w:w="1100"/>
        <w:gridCol w:w="1657"/>
        <w:gridCol w:w="1596"/>
        <w:gridCol w:w="1452"/>
        <w:gridCol w:w="3274"/>
      </w:tblGrid>
      <w:tr w:rsidR="00FD26EB" w14:paraId="48BA1962" w14:textId="77777777" w:rsidTr="00FD26EB">
        <w:tc>
          <w:tcPr>
            <w:tcW w:w="1496" w:type="dxa"/>
          </w:tcPr>
          <w:p w14:paraId="053770A7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132" w:type="dxa"/>
          </w:tcPr>
          <w:p w14:paraId="3AE97B61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710" w:type="dxa"/>
          </w:tcPr>
          <w:p w14:paraId="2A2F015F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647" w:type="dxa"/>
          </w:tcPr>
          <w:p w14:paraId="685457C6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497" w:type="dxa"/>
          </w:tcPr>
          <w:p w14:paraId="06B844F7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3273" w:type="dxa"/>
          </w:tcPr>
          <w:p w14:paraId="663A58C6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  <w:p w14:paraId="676C81BD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</w:tr>
      <w:tr w:rsidR="00FD26EB" w14:paraId="1D7D0B11" w14:textId="77777777" w:rsidTr="00FD26EB">
        <w:tc>
          <w:tcPr>
            <w:tcW w:w="1496" w:type="dxa"/>
          </w:tcPr>
          <w:p w14:paraId="266CA9C2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132" w:type="dxa"/>
          </w:tcPr>
          <w:p w14:paraId="31B93332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710" w:type="dxa"/>
          </w:tcPr>
          <w:p w14:paraId="28EDD617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647" w:type="dxa"/>
          </w:tcPr>
          <w:p w14:paraId="473AEA6D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497" w:type="dxa"/>
          </w:tcPr>
          <w:p w14:paraId="3A4028AC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3273" w:type="dxa"/>
          </w:tcPr>
          <w:p w14:paraId="4A65167D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  <w:p w14:paraId="231CA89B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</w:tr>
      <w:tr w:rsidR="00FD26EB" w14:paraId="39F2DE6B" w14:textId="77777777" w:rsidTr="00FD26EB">
        <w:tc>
          <w:tcPr>
            <w:tcW w:w="1496" w:type="dxa"/>
          </w:tcPr>
          <w:p w14:paraId="611E4CF6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132" w:type="dxa"/>
          </w:tcPr>
          <w:p w14:paraId="627B65A3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710" w:type="dxa"/>
          </w:tcPr>
          <w:p w14:paraId="32F70A1D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647" w:type="dxa"/>
          </w:tcPr>
          <w:p w14:paraId="4A4BC397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497" w:type="dxa"/>
          </w:tcPr>
          <w:p w14:paraId="579B5584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3273" w:type="dxa"/>
          </w:tcPr>
          <w:p w14:paraId="7D2C84BD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  <w:p w14:paraId="2FED340F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</w:tr>
      <w:tr w:rsidR="00FD26EB" w14:paraId="34CAAB42" w14:textId="77777777" w:rsidTr="00FD26EB">
        <w:tc>
          <w:tcPr>
            <w:tcW w:w="1496" w:type="dxa"/>
          </w:tcPr>
          <w:p w14:paraId="354B86D6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132" w:type="dxa"/>
          </w:tcPr>
          <w:p w14:paraId="2D80A306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710" w:type="dxa"/>
          </w:tcPr>
          <w:p w14:paraId="3AFAEA82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647" w:type="dxa"/>
          </w:tcPr>
          <w:p w14:paraId="47034216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497" w:type="dxa"/>
          </w:tcPr>
          <w:p w14:paraId="630B1D0F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3273" w:type="dxa"/>
          </w:tcPr>
          <w:p w14:paraId="3C66A4D6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  <w:p w14:paraId="48CE7E28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</w:tr>
      <w:tr w:rsidR="00FD26EB" w14:paraId="058CCB45" w14:textId="77777777" w:rsidTr="00FD26EB">
        <w:tc>
          <w:tcPr>
            <w:tcW w:w="1496" w:type="dxa"/>
          </w:tcPr>
          <w:p w14:paraId="5E18DDF0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132" w:type="dxa"/>
          </w:tcPr>
          <w:p w14:paraId="7B072DA8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710" w:type="dxa"/>
          </w:tcPr>
          <w:p w14:paraId="5D6F6E54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647" w:type="dxa"/>
          </w:tcPr>
          <w:p w14:paraId="16E886BA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497" w:type="dxa"/>
          </w:tcPr>
          <w:p w14:paraId="71854ADC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3273" w:type="dxa"/>
          </w:tcPr>
          <w:p w14:paraId="2195CA17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  <w:p w14:paraId="0A76AB0D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</w:tr>
      <w:tr w:rsidR="00FD26EB" w14:paraId="115BF104" w14:textId="77777777" w:rsidTr="00FD26EB">
        <w:tc>
          <w:tcPr>
            <w:tcW w:w="1496" w:type="dxa"/>
          </w:tcPr>
          <w:p w14:paraId="055EDCBA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132" w:type="dxa"/>
          </w:tcPr>
          <w:p w14:paraId="23468A10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710" w:type="dxa"/>
          </w:tcPr>
          <w:p w14:paraId="642B4E05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647" w:type="dxa"/>
          </w:tcPr>
          <w:p w14:paraId="6C5CF739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497" w:type="dxa"/>
          </w:tcPr>
          <w:p w14:paraId="458524A4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3273" w:type="dxa"/>
          </w:tcPr>
          <w:p w14:paraId="1FDB86D0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  <w:p w14:paraId="43CFAE3B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</w:tr>
      <w:tr w:rsidR="00FD26EB" w14:paraId="247CF951" w14:textId="77777777" w:rsidTr="00FD26EB">
        <w:tc>
          <w:tcPr>
            <w:tcW w:w="1496" w:type="dxa"/>
          </w:tcPr>
          <w:p w14:paraId="0F39E94B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132" w:type="dxa"/>
          </w:tcPr>
          <w:p w14:paraId="3BB7969F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710" w:type="dxa"/>
          </w:tcPr>
          <w:p w14:paraId="0D1A2A55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647" w:type="dxa"/>
          </w:tcPr>
          <w:p w14:paraId="3FD6A6D1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497" w:type="dxa"/>
          </w:tcPr>
          <w:p w14:paraId="28CA72A6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3273" w:type="dxa"/>
          </w:tcPr>
          <w:p w14:paraId="799D1228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  <w:p w14:paraId="19CE9027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</w:tr>
      <w:tr w:rsidR="00FD26EB" w14:paraId="4440E756" w14:textId="77777777" w:rsidTr="00FD26EB">
        <w:tc>
          <w:tcPr>
            <w:tcW w:w="1496" w:type="dxa"/>
          </w:tcPr>
          <w:p w14:paraId="69756766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132" w:type="dxa"/>
          </w:tcPr>
          <w:p w14:paraId="580C9F20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710" w:type="dxa"/>
          </w:tcPr>
          <w:p w14:paraId="77417E1E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647" w:type="dxa"/>
          </w:tcPr>
          <w:p w14:paraId="26902987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1497" w:type="dxa"/>
          </w:tcPr>
          <w:p w14:paraId="0395F7CA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  <w:tc>
          <w:tcPr>
            <w:tcW w:w="3273" w:type="dxa"/>
          </w:tcPr>
          <w:p w14:paraId="2B4FA865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  <w:p w14:paraId="29FC0462" w14:textId="77777777" w:rsidR="00FD26EB" w:rsidRDefault="00FD26EB" w:rsidP="00FD26EB">
            <w:pPr>
              <w:ind w:right="3057"/>
              <w:rPr>
                <w:rFonts w:ascii="Courier New" w:hAnsi="Courier New" w:cs="Courier New"/>
              </w:rPr>
            </w:pPr>
          </w:p>
        </w:tc>
      </w:tr>
    </w:tbl>
    <w:p w14:paraId="08F7AFE1" w14:textId="77777777" w:rsidR="00FD26EB" w:rsidRDefault="00FD26EB" w:rsidP="00FD26EB">
      <w:pPr>
        <w:ind w:right="3057"/>
        <w:rPr>
          <w:rFonts w:ascii="Courier New" w:hAnsi="Courier New" w:cs="Courier New"/>
        </w:rPr>
      </w:pPr>
    </w:p>
    <w:p w14:paraId="2122F1DA" w14:textId="77777777" w:rsidR="00FD26EB" w:rsidRPr="00BE5935" w:rsidRDefault="00FD26EB" w:rsidP="00FD26EB">
      <w:pPr>
        <w:rPr>
          <w:rFonts w:ascii="Courier New" w:hAnsi="Courier New" w:cs="Courier New"/>
          <w:b/>
          <w:bCs/>
        </w:rPr>
      </w:pPr>
      <w:proofErr w:type="gramStart"/>
      <w:r w:rsidRPr="00BE5935">
        <w:rPr>
          <w:rFonts w:ascii="Courier New" w:hAnsi="Courier New" w:cs="Courier New"/>
          <w:b/>
          <w:bCs/>
        </w:rPr>
        <w:t>IMPRESSION :</w:t>
      </w:r>
      <w:proofErr w:type="gramEnd"/>
      <w:r w:rsidRPr="00BE5935">
        <w:rPr>
          <w:rFonts w:ascii="Courier New" w:hAnsi="Courier New" w:cs="Courier New"/>
          <w:b/>
          <w:bCs/>
        </w:rPr>
        <w:t xml:space="preserve"> DOMINANT FOLLICLE ON       SIDE RUPTURED ON  </w:t>
      </w:r>
    </w:p>
    <w:p w14:paraId="54A50AFD" w14:textId="77777777" w:rsidR="00FD26EB" w:rsidRDefault="00FD26EB" w:rsidP="00FD26EB">
      <w:pPr>
        <w:rPr>
          <w:rFonts w:ascii="Courier New" w:hAnsi="Courier New" w:cs="Courier New"/>
        </w:rPr>
      </w:pPr>
    </w:p>
    <w:p w14:paraId="4D9C7938" w14:textId="77777777" w:rsidR="00FD26EB" w:rsidRDefault="00FD26EB" w:rsidP="00FD26EB">
      <w:pPr>
        <w:rPr>
          <w:rFonts w:ascii="Courier New" w:hAnsi="Courier New" w:cs="Courier New"/>
          <w:b/>
        </w:rPr>
      </w:pPr>
    </w:p>
    <w:p w14:paraId="06E32AB8" w14:textId="77777777" w:rsidR="00FD26EB" w:rsidRDefault="00FD26EB" w:rsidP="00FD26EB">
      <w:pPr>
        <w:rPr>
          <w:rFonts w:ascii="Courier New" w:hAnsi="Courier New" w:cs="Courier New"/>
          <w:b/>
        </w:rPr>
      </w:pPr>
    </w:p>
    <w:p w14:paraId="53EA925C" w14:textId="77777777" w:rsidR="00FD26EB" w:rsidRDefault="00FD26EB" w:rsidP="00FD26EB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DR. NIKUNJ KOTHIA</w:t>
      </w:r>
    </w:p>
    <w:p w14:paraId="68FDB221" w14:textId="77777777" w:rsidR="00FD26EB" w:rsidRDefault="00FD26EB" w:rsidP="00FD26EB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>CONS. RADIOLOGIST.</w:t>
      </w:r>
    </w:p>
    <w:p w14:paraId="67A78C9A" w14:textId="77777777" w:rsidR="00DC6792" w:rsidRDefault="00DC6792" w:rsidP="00FD26EB">
      <w:pPr>
        <w:pStyle w:val="Heading2"/>
        <w:jc w:val="center"/>
      </w:pPr>
    </w:p>
    <w:sectPr w:rsidR="00DC6792" w:rsidSect="00FD26EB">
      <w:footerReference w:type="even" r:id="rId7"/>
      <w:footerReference w:type="default" r:id="rId8"/>
      <w:pgSz w:w="11907" w:h="16727" w:code="9"/>
      <w:pgMar w:top="2880" w:right="504" w:bottom="1872" w:left="864" w:header="72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16CC0" w14:textId="77777777" w:rsidR="00B77322" w:rsidRDefault="00B77322">
      <w:r>
        <w:separator/>
      </w:r>
    </w:p>
  </w:endnote>
  <w:endnote w:type="continuationSeparator" w:id="0">
    <w:p w14:paraId="6D1378AD" w14:textId="77777777" w:rsidR="00B77322" w:rsidRDefault="00B77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48CCE" w14:textId="77777777" w:rsidR="008F3722" w:rsidRDefault="00F071B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341FD8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D9AA742" w14:textId="77777777" w:rsidR="008F3722" w:rsidRDefault="008F37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09697" w14:textId="77777777" w:rsidR="008F3722" w:rsidRDefault="00F071B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341FD8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D26EB">
      <w:rPr>
        <w:rStyle w:val="PageNumber"/>
        <w:noProof/>
      </w:rPr>
      <w:t>1</w:t>
    </w:r>
    <w:r>
      <w:rPr>
        <w:rStyle w:val="PageNumber"/>
      </w:rPr>
      <w:fldChar w:fldCharType="end"/>
    </w:r>
  </w:p>
  <w:p w14:paraId="06DDFD45" w14:textId="77777777" w:rsidR="008F3722" w:rsidRDefault="008F37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0C68E" w14:textId="77777777" w:rsidR="00B77322" w:rsidRDefault="00B77322">
      <w:r>
        <w:separator/>
      </w:r>
    </w:p>
  </w:footnote>
  <w:footnote w:type="continuationSeparator" w:id="0">
    <w:p w14:paraId="76391CDA" w14:textId="77777777" w:rsidR="00B77322" w:rsidRDefault="00B773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1"/>
      </v:shape>
    </w:pict>
  </w:numPicBullet>
  <w:abstractNum w:abstractNumId="0" w15:restartNumberingAfterBreak="0">
    <w:nsid w:val="30CB2BAC"/>
    <w:multiLevelType w:val="hybridMultilevel"/>
    <w:tmpl w:val="628297FE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E202C7"/>
    <w:multiLevelType w:val="hybridMultilevel"/>
    <w:tmpl w:val="5B203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451D82"/>
    <w:multiLevelType w:val="hybridMultilevel"/>
    <w:tmpl w:val="6FE4EC74"/>
    <w:lvl w:ilvl="0" w:tplc="04090007">
      <w:start w:val="1"/>
      <w:numFmt w:val="bullet"/>
      <w:lvlText w:val="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38506969">
    <w:abstractNumId w:val="2"/>
  </w:num>
  <w:num w:numId="2" w16cid:durableId="692846862">
    <w:abstractNumId w:val="1"/>
  </w:num>
  <w:num w:numId="3" w16cid:durableId="654069699">
    <w:abstractNumId w:val="0"/>
  </w:num>
  <w:num w:numId="4" w16cid:durableId="189504268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7371174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90"/>
  <w:drawingGridVerticalSpacing w:val="245"/>
  <w:displayHorizont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935"/>
    <w:rsid w:val="00027269"/>
    <w:rsid w:val="0007602E"/>
    <w:rsid w:val="00094110"/>
    <w:rsid w:val="000B52D8"/>
    <w:rsid w:val="000D38DA"/>
    <w:rsid w:val="00121CEA"/>
    <w:rsid w:val="00223DCE"/>
    <w:rsid w:val="002A10EB"/>
    <w:rsid w:val="002D55EE"/>
    <w:rsid w:val="00305E52"/>
    <w:rsid w:val="00341FD8"/>
    <w:rsid w:val="003B0FC1"/>
    <w:rsid w:val="00400DA8"/>
    <w:rsid w:val="0041074C"/>
    <w:rsid w:val="00433C20"/>
    <w:rsid w:val="004D3451"/>
    <w:rsid w:val="004E2752"/>
    <w:rsid w:val="00501DC1"/>
    <w:rsid w:val="00576DEF"/>
    <w:rsid w:val="00661A00"/>
    <w:rsid w:val="00680847"/>
    <w:rsid w:val="00796F2A"/>
    <w:rsid w:val="007A7F8B"/>
    <w:rsid w:val="007B042A"/>
    <w:rsid w:val="008535B9"/>
    <w:rsid w:val="0087120B"/>
    <w:rsid w:val="008F3722"/>
    <w:rsid w:val="008F511C"/>
    <w:rsid w:val="00941E51"/>
    <w:rsid w:val="009C71D0"/>
    <w:rsid w:val="00A24C48"/>
    <w:rsid w:val="00B77322"/>
    <w:rsid w:val="00BE5935"/>
    <w:rsid w:val="00C8481B"/>
    <w:rsid w:val="00D0100D"/>
    <w:rsid w:val="00D11809"/>
    <w:rsid w:val="00D650DF"/>
    <w:rsid w:val="00DC6792"/>
    <w:rsid w:val="00E66864"/>
    <w:rsid w:val="00F071B9"/>
    <w:rsid w:val="00F60D6D"/>
    <w:rsid w:val="00F63F35"/>
    <w:rsid w:val="00FD26EB"/>
    <w:rsid w:val="00FF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2F4787"/>
  <w15:docId w15:val="{45C37A5C-B2BA-420C-A692-7374A0285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722"/>
    <w:pPr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8F3722"/>
    <w:pPr>
      <w:keepNext/>
      <w:ind w:right="3057"/>
      <w:outlineLvl w:val="0"/>
    </w:pPr>
    <w:rPr>
      <w:rFonts w:ascii="Courier New" w:hAnsi="Courier New" w:cs="Courier New"/>
      <w:b/>
      <w:i/>
      <w:iCs/>
    </w:rPr>
  </w:style>
  <w:style w:type="paragraph" w:styleId="Heading2">
    <w:name w:val="heading 2"/>
    <w:basedOn w:val="Normal"/>
    <w:next w:val="Normal"/>
    <w:qFormat/>
    <w:rsid w:val="008F3722"/>
    <w:pPr>
      <w:keepNext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8F3722"/>
    <w:pPr>
      <w:keepNext/>
      <w:jc w:val="right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rsid w:val="008F3722"/>
  </w:style>
  <w:style w:type="paragraph" w:customStyle="1" w:styleId="Samir">
    <w:name w:val="Samir"/>
    <w:basedOn w:val="Normal"/>
    <w:rsid w:val="008F3722"/>
    <w:pPr>
      <w:spacing w:line="360" w:lineRule="auto"/>
    </w:pPr>
    <w:rPr>
      <w:rFonts w:ascii="Monotype Corsiva" w:hAnsi="Monotype Corsiva"/>
      <w:i/>
    </w:rPr>
  </w:style>
  <w:style w:type="paragraph" w:styleId="Footer">
    <w:name w:val="footer"/>
    <w:basedOn w:val="Normal"/>
    <w:semiHidden/>
    <w:rsid w:val="008F372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8F3722"/>
  </w:style>
  <w:style w:type="paragraph" w:styleId="Title">
    <w:name w:val="Title"/>
    <w:basedOn w:val="Normal"/>
    <w:link w:val="TitleChar"/>
    <w:qFormat/>
    <w:rsid w:val="00DC6792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DC6792"/>
    <w:rPr>
      <w:b/>
      <w:bCs/>
      <w:sz w:val="24"/>
      <w:szCs w:val="24"/>
    </w:rPr>
  </w:style>
  <w:style w:type="paragraph" w:customStyle="1" w:styleId="Normal0">
    <w:name w:val="[Normal]"/>
    <w:rsid w:val="00DC6792"/>
    <w:pPr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table" w:styleId="TableGrid">
    <w:name w:val="Table Grid"/>
    <w:basedOn w:val="TableNormal"/>
    <w:uiPriority w:val="59"/>
    <w:rsid w:val="00FD26E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Report_Templates\Report_Templates\Ultrasonography_Follicular%20Study_New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Ultrasonography_Follicular Study_New</Template>
  <TotalTime>1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   : &lt;*NAME1*&gt;</vt:lpstr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   : &lt;*NAME1*&gt;</dc:title>
  <dc:subject/>
  <dc:creator>Admin</dc:creator>
  <cp:keywords/>
  <dc:description/>
  <cp:lastModifiedBy>Admin</cp:lastModifiedBy>
  <cp:revision>1</cp:revision>
  <cp:lastPrinted>2014-06-07T19:44:00Z</cp:lastPrinted>
  <dcterms:created xsi:type="dcterms:W3CDTF">2026-09-28T06:52:00Z</dcterms:created>
  <dcterms:modified xsi:type="dcterms:W3CDTF">2026-09-28T06:53:00Z</dcterms:modified>
</cp:coreProperties>
</file>