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74" w:type="dxa"/>
        <w:tblCellSpacing w:w="2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720"/>
        <w:gridCol w:w="5493"/>
        <w:gridCol w:w="810"/>
        <w:gridCol w:w="1951"/>
      </w:tblGrid>
      <w:tr w:rsidR="007B7389" w:rsidRPr="00DC6792" w14:paraId="431CDC98" w14:textId="77777777" w:rsidTr="007B7389">
        <w:trPr>
          <w:tblCellSpacing w:w="20" w:type="dxa"/>
        </w:trPr>
        <w:tc>
          <w:tcPr>
            <w:tcW w:w="1660" w:type="dxa"/>
          </w:tcPr>
          <w:p w14:paraId="571B11EE" w14:textId="77777777" w:rsidR="007B7389" w:rsidRPr="00AF7688" w:rsidRDefault="007B7389" w:rsidP="00D43DE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48BC3F5" w14:textId="77777777" w:rsidR="007B7389" w:rsidRPr="00DC6792" w:rsidRDefault="007B7389" w:rsidP="00D43DE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40E96871" w14:textId="77777777" w:rsidR="007B7389" w:rsidRPr="00AF7688" w:rsidRDefault="007B7389" w:rsidP="00D43DE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55589A1B" w14:textId="77777777" w:rsidR="007B7389" w:rsidRPr="00DC6792" w:rsidRDefault="007B7389" w:rsidP="00D43DE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7B7389" w:rsidRPr="00AF7688" w14:paraId="109EC183" w14:textId="77777777" w:rsidTr="007B7389">
        <w:trPr>
          <w:tblCellSpacing w:w="20" w:type="dxa"/>
        </w:trPr>
        <w:tc>
          <w:tcPr>
            <w:tcW w:w="1660" w:type="dxa"/>
          </w:tcPr>
          <w:p w14:paraId="45478471" w14:textId="77777777" w:rsidR="007B7389" w:rsidRPr="00AF7688" w:rsidRDefault="007B7389" w:rsidP="00D43DE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63B0B8FE" w14:textId="77777777" w:rsidR="007B7389" w:rsidRPr="00AF7688" w:rsidRDefault="007B7389" w:rsidP="00D43DE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0DB5CF3A" w14:textId="77777777" w:rsidR="007B7389" w:rsidRPr="00AF7688" w:rsidRDefault="007B7389" w:rsidP="00D43DE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12DBAD94" w14:textId="77777777" w:rsidR="007B7389" w:rsidRPr="00AF7688" w:rsidRDefault="007B7389" w:rsidP="00D43DE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7B7389" w:rsidRPr="00AF7688" w14:paraId="13F74255" w14:textId="77777777" w:rsidTr="007B7389">
        <w:trPr>
          <w:trHeight w:val="298"/>
          <w:tblCellSpacing w:w="20" w:type="dxa"/>
        </w:trPr>
        <w:tc>
          <w:tcPr>
            <w:tcW w:w="1660" w:type="dxa"/>
          </w:tcPr>
          <w:p w14:paraId="357281A7" w14:textId="77777777" w:rsidR="007B7389" w:rsidRPr="00AF7688" w:rsidRDefault="007B7389" w:rsidP="00D43DE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4E4ACF4" w14:textId="77777777" w:rsidR="007B7389" w:rsidRPr="00DC6792" w:rsidRDefault="007B7389" w:rsidP="00D43DE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53CBB27B" w14:textId="77777777" w:rsidR="007B7389" w:rsidRPr="00AF7688" w:rsidRDefault="007B7389" w:rsidP="00D43DE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88AE81B" w14:textId="77777777" w:rsidR="007B7389" w:rsidRPr="00AF7688" w:rsidRDefault="007B7389" w:rsidP="00D43DE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1484D347" w14:textId="77777777" w:rsidR="00F01FC3" w:rsidRPr="00E83F7D" w:rsidRDefault="00F01FC3" w:rsidP="00A66B57">
      <w:pPr>
        <w:pStyle w:val="Normal0"/>
        <w:tabs>
          <w:tab w:val="left" w:pos="3045"/>
        </w:tabs>
        <w:jc w:val="center"/>
        <w:rPr>
          <w:rFonts w:asciiTheme="minorHAnsi" w:hAnsiTheme="minorHAnsi" w:cs="Times New Roman"/>
          <w:b/>
          <w:color w:val="000000"/>
          <w:sz w:val="6"/>
          <w:szCs w:val="6"/>
        </w:rPr>
      </w:pPr>
    </w:p>
    <w:p w14:paraId="46A9FA39" w14:textId="77777777" w:rsidR="00E83F7D" w:rsidRPr="007E60D8" w:rsidRDefault="00A46AAB" w:rsidP="00A66B57">
      <w:pPr>
        <w:pStyle w:val="Normal0"/>
        <w:tabs>
          <w:tab w:val="left" w:pos="3045"/>
        </w:tabs>
        <w:jc w:val="center"/>
        <w:rPr>
          <w:rFonts w:asciiTheme="minorHAnsi" w:hAnsiTheme="minorHAnsi" w:cs="Times New Roman"/>
          <w:b/>
          <w:color w:val="000000"/>
          <w:sz w:val="28"/>
          <w:szCs w:val="28"/>
        </w:rPr>
      </w:pPr>
      <w:r w:rsidRPr="00E83F7D">
        <w:rPr>
          <w:rFonts w:asciiTheme="minorHAnsi" w:hAnsiTheme="minorHAnsi" w:cs="Times New Roman"/>
          <w:b/>
          <w:color w:val="000000"/>
          <w:sz w:val="28"/>
          <w:szCs w:val="28"/>
        </w:rPr>
        <w:t>2-D ECHOCARDIOGRAPHY &amp; COLOR DOPPLER</w:t>
      </w:r>
    </w:p>
    <w:p w14:paraId="1DA6CBF5" w14:textId="77777777" w:rsidR="00E83F7D" w:rsidRPr="007E60D8" w:rsidRDefault="00E83F7D" w:rsidP="007E60D8">
      <w:pPr>
        <w:pStyle w:val="Normal0"/>
        <w:tabs>
          <w:tab w:val="left" w:pos="3045"/>
        </w:tabs>
        <w:rPr>
          <w:rFonts w:asciiTheme="minorHAnsi" w:hAnsiTheme="minorHAnsi" w:cs="Times New Roman"/>
          <w:bCs/>
          <w:color w:val="000000"/>
          <w:sz w:val="6"/>
          <w:szCs w:val="6"/>
        </w:rPr>
      </w:pPr>
    </w:p>
    <w:p w14:paraId="22EB3001" w14:textId="77777777" w:rsidR="00E824C1" w:rsidRPr="007E60D8" w:rsidRDefault="00A2309C" w:rsidP="007E60D8">
      <w:pPr>
        <w:pStyle w:val="Normal0"/>
        <w:jc w:val="both"/>
        <w:rPr>
          <w:rFonts w:asciiTheme="minorHAnsi" w:hAnsiTheme="minorHAnsi" w:cs="Times New Roman"/>
          <w:bCs/>
          <w:iCs/>
        </w:rPr>
      </w:pPr>
      <w:r>
        <w:rPr>
          <w:rFonts w:asciiTheme="minorHAnsi" w:hAnsiTheme="minorHAnsi" w:cs="Times New Roman"/>
          <w:bCs/>
          <w:iCs/>
        </w:rPr>
        <w:t xml:space="preserve">NO </w:t>
      </w:r>
      <w:r w:rsidR="00E824C1" w:rsidRPr="007E60D8">
        <w:rPr>
          <w:rFonts w:asciiTheme="minorHAnsi" w:hAnsiTheme="minorHAnsi" w:cs="Times New Roman"/>
          <w:bCs/>
          <w:iCs/>
        </w:rPr>
        <w:t>SEGMENTAL WALL MOTION ABNORMALITIES AT REST</w:t>
      </w:r>
    </w:p>
    <w:p w14:paraId="339D511C" w14:textId="77777777" w:rsidR="00E824C1" w:rsidRPr="007E60D8" w:rsidRDefault="00A2309C" w:rsidP="007E60D8">
      <w:pPr>
        <w:pStyle w:val="Normal0"/>
        <w:jc w:val="both"/>
        <w:rPr>
          <w:rFonts w:asciiTheme="minorHAnsi" w:hAnsiTheme="minorHAnsi" w:cs="Times New Roman"/>
          <w:bCs/>
          <w:iCs/>
        </w:rPr>
      </w:pPr>
      <w:r>
        <w:rPr>
          <w:rFonts w:asciiTheme="minorHAnsi" w:hAnsiTheme="minorHAnsi" w:cs="Times New Roman"/>
          <w:bCs/>
          <w:iCs/>
        </w:rPr>
        <w:t xml:space="preserve">LVEF IS 55 </w:t>
      </w:r>
      <w:r w:rsidR="00E824C1" w:rsidRPr="007E60D8">
        <w:rPr>
          <w:rFonts w:asciiTheme="minorHAnsi" w:hAnsiTheme="minorHAnsi" w:cs="Times New Roman"/>
          <w:bCs/>
          <w:iCs/>
        </w:rPr>
        <w:t>%</w:t>
      </w:r>
    </w:p>
    <w:p w14:paraId="353D623C" w14:textId="77777777" w:rsidR="00E83F7D" w:rsidRPr="007E60D8" w:rsidRDefault="00E83F7D" w:rsidP="007E60D8">
      <w:pPr>
        <w:pStyle w:val="Normal0"/>
        <w:jc w:val="both"/>
        <w:rPr>
          <w:rFonts w:asciiTheme="minorHAnsi" w:hAnsiTheme="minorHAnsi" w:cs="Times New Roman"/>
          <w:bCs/>
          <w:iCs/>
          <w:sz w:val="12"/>
          <w:szCs w:val="12"/>
        </w:rPr>
      </w:pPr>
    </w:p>
    <w:p w14:paraId="0EEE6114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NO LEFT VENTRICULAR HYPERTROPHY</w:t>
      </w:r>
    </w:p>
    <w:p w14:paraId="6A0F0877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LV DIASTOLIC DYSFUNCTION GRADE I</w:t>
      </w:r>
    </w:p>
    <w:p w14:paraId="5DC4B304" w14:textId="77777777" w:rsidR="00E83F7D" w:rsidRPr="007E60D8" w:rsidRDefault="00E83F7D" w:rsidP="007E60D8">
      <w:pPr>
        <w:pStyle w:val="Normal0"/>
        <w:jc w:val="both"/>
        <w:rPr>
          <w:rFonts w:asciiTheme="minorHAnsi" w:hAnsiTheme="minorHAnsi"/>
          <w:color w:val="000000"/>
          <w:sz w:val="14"/>
          <w:szCs w:val="14"/>
        </w:rPr>
      </w:pPr>
    </w:p>
    <w:p w14:paraId="5E148EF9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ADEQUATE RIGHT VENTRICULAR FUNCTION</w:t>
      </w:r>
      <w:r w:rsidR="00A2309C">
        <w:rPr>
          <w:rFonts w:asciiTheme="minorHAnsi" w:hAnsiTheme="minorHAnsi"/>
          <w:color w:val="000000"/>
        </w:rPr>
        <w:t>.TAPSE IS 23 mm</w:t>
      </w:r>
    </w:p>
    <w:p w14:paraId="55BDBD39" w14:textId="77777777" w:rsidR="00E83F7D" w:rsidRPr="007E60D8" w:rsidRDefault="00E83F7D" w:rsidP="007E60D8">
      <w:pPr>
        <w:pStyle w:val="Normal0"/>
        <w:jc w:val="both"/>
        <w:rPr>
          <w:rFonts w:asciiTheme="minorHAnsi" w:hAnsiTheme="minorHAnsi"/>
          <w:color w:val="000000"/>
          <w:sz w:val="14"/>
          <w:szCs w:val="14"/>
        </w:rPr>
      </w:pPr>
    </w:p>
    <w:p w14:paraId="6B111A95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NORMAL LEFT VENTRICLE AND ATRIUM</w:t>
      </w:r>
    </w:p>
    <w:p w14:paraId="0A35AF08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NORMAL RIGHT VENTRICLE AND ATRIUM</w:t>
      </w:r>
    </w:p>
    <w:p w14:paraId="488884C5" w14:textId="77777777" w:rsidR="00E83F7D" w:rsidRPr="007E60D8" w:rsidRDefault="00E83F7D" w:rsidP="007E60D8">
      <w:pPr>
        <w:pStyle w:val="Normal0"/>
        <w:jc w:val="both"/>
        <w:rPr>
          <w:rFonts w:asciiTheme="minorHAnsi" w:hAnsiTheme="minorHAnsi"/>
          <w:b/>
          <w:bCs/>
          <w:color w:val="000000"/>
          <w:sz w:val="12"/>
          <w:szCs w:val="12"/>
        </w:rPr>
      </w:pPr>
    </w:p>
    <w:p w14:paraId="385A629E" w14:textId="77777777" w:rsidR="00E824C1" w:rsidRPr="007E60D8" w:rsidRDefault="00A2309C" w:rsidP="007E60D8">
      <w:pPr>
        <w:pStyle w:val="Normal0"/>
        <w:jc w:val="both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NORMAL</w:t>
      </w:r>
      <w:r w:rsidR="00E824C1" w:rsidRPr="007E60D8">
        <w:rPr>
          <w:rFonts w:asciiTheme="minorHAnsi" w:hAnsiTheme="minorHAnsi"/>
          <w:color w:val="000000"/>
        </w:rPr>
        <w:t xml:space="preserve"> MITRAL AND AORTIC VALUES IN </w:t>
      </w:r>
      <w:r>
        <w:rPr>
          <w:rFonts w:asciiTheme="minorHAnsi" w:hAnsiTheme="minorHAnsi"/>
          <w:color w:val="000000"/>
        </w:rPr>
        <w:t xml:space="preserve">STRUCTURE AND </w:t>
      </w:r>
      <w:r w:rsidR="00E824C1" w:rsidRPr="007E60D8">
        <w:rPr>
          <w:rFonts w:asciiTheme="minorHAnsi" w:hAnsiTheme="minorHAnsi"/>
          <w:color w:val="000000"/>
        </w:rPr>
        <w:t xml:space="preserve">FUNCTION </w:t>
      </w:r>
    </w:p>
    <w:p w14:paraId="7E861432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NORMAL TRICUSPID AND PULMONARY VALVES</w:t>
      </w:r>
    </w:p>
    <w:p w14:paraId="78C1C955" w14:textId="77777777" w:rsidR="00E83F7D" w:rsidRPr="007E60D8" w:rsidRDefault="00E83F7D" w:rsidP="007E60D8">
      <w:pPr>
        <w:pStyle w:val="Normal0"/>
        <w:jc w:val="both"/>
        <w:rPr>
          <w:rFonts w:asciiTheme="minorHAnsi" w:hAnsiTheme="minorHAnsi"/>
          <w:color w:val="000000"/>
          <w:sz w:val="10"/>
          <w:szCs w:val="10"/>
        </w:rPr>
      </w:pPr>
    </w:p>
    <w:p w14:paraId="3D55B5CB" w14:textId="77777777" w:rsidR="00E824C1" w:rsidRPr="007E60D8" w:rsidRDefault="00467C82" w:rsidP="007E60D8">
      <w:pPr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NORMAL </w:t>
      </w:r>
      <w:r w:rsidR="00E824C1" w:rsidRPr="007E60D8">
        <w:rPr>
          <w:rFonts w:asciiTheme="minorHAnsi" w:hAnsiTheme="minorHAnsi"/>
          <w:bCs/>
        </w:rPr>
        <w:t>PULMONARY ARTERY AND ITS BRANCHES</w:t>
      </w:r>
    </w:p>
    <w:p w14:paraId="1C2C0696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NO PULMONARY HYPERTENSION</w:t>
      </w:r>
    </w:p>
    <w:p w14:paraId="60057A2A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NORMAL IVC AND COLLAPSES&gt;50% ON INSPIRATION</w:t>
      </w:r>
    </w:p>
    <w:p w14:paraId="4D2C76A6" w14:textId="77777777" w:rsidR="00E83F7D" w:rsidRPr="007E60D8" w:rsidRDefault="00E83F7D" w:rsidP="007E60D8">
      <w:pPr>
        <w:pStyle w:val="Normal0"/>
        <w:jc w:val="both"/>
        <w:rPr>
          <w:rFonts w:asciiTheme="minorHAnsi" w:hAnsiTheme="minorHAnsi"/>
          <w:color w:val="000000"/>
          <w:sz w:val="8"/>
          <w:szCs w:val="8"/>
        </w:rPr>
      </w:pPr>
    </w:p>
    <w:p w14:paraId="3DD08C88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 xml:space="preserve">INTACT IVS/IAS </w:t>
      </w:r>
    </w:p>
    <w:p w14:paraId="04AC092A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NORMAL AORTIC ARCH.NO COARCTATION</w:t>
      </w:r>
    </w:p>
    <w:p w14:paraId="56E835DF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NO THROMBUS AND VEGETATION</w:t>
      </w:r>
    </w:p>
    <w:p w14:paraId="25678CE5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NO PERICARDIAL EFFUSION</w:t>
      </w:r>
    </w:p>
    <w:p w14:paraId="109501B7" w14:textId="77777777" w:rsidR="00E83F7D" w:rsidRPr="007E60D8" w:rsidRDefault="00E83F7D" w:rsidP="007E60D8">
      <w:pPr>
        <w:pStyle w:val="Normal0"/>
        <w:jc w:val="both"/>
        <w:rPr>
          <w:rFonts w:asciiTheme="minorHAnsi" w:hAnsiTheme="minorHAnsi"/>
          <w:color w:val="000000"/>
          <w:sz w:val="6"/>
          <w:szCs w:val="6"/>
        </w:rPr>
      </w:pPr>
    </w:p>
    <w:p w14:paraId="3F6F78C3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 xml:space="preserve">DOPPLER </w:t>
      </w:r>
      <w:r w:rsidR="00A2309C">
        <w:rPr>
          <w:rFonts w:asciiTheme="minorHAnsi" w:hAnsiTheme="minorHAnsi"/>
          <w:color w:val="000000"/>
        </w:rPr>
        <w:t>STUDY:E &lt;A</w:t>
      </w:r>
    </w:p>
    <w:p w14:paraId="32789BEB" w14:textId="77777777" w:rsidR="00E83F7D" w:rsidRPr="007E60D8" w:rsidRDefault="00E83F7D" w:rsidP="007E60D8">
      <w:pPr>
        <w:pStyle w:val="Normal0"/>
        <w:jc w:val="both"/>
        <w:rPr>
          <w:rFonts w:asciiTheme="minorHAnsi" w:hAnsiTheme="minorHAnsi"/>
          <w:color w:val="000000"/>
          <w:sz w:val="4"/>
          <w:szCs w:val="4"/>
        </w:rPr>
      </w:pPr>
    </w:p>
    <w:p w14:paraId="5802605C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b/>
          <w:bCs/>
          <w:color w:val="000000"/>
        </w:rPr>
      </w:pPr>
      <w:r w:rsidRPr="007E60D8">
        <w:rPr>
          <w:rFonts w:asciiTheme="minorHAnsi" w:hAnsiTheme="minorHAnsi"/>
          <w:b/>
          <w:bCs/>
          <w:color w:val="000000"/>
        </w:rPr>
        <w:t>DIMENSIONS:</w:t>
      </w:r>
    </w:p>
    <w:p w14:paraId="6E378907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r w:rsidRPr="007E60D8">
        <w:rPr>
          <w:rFonts w:asciiTheme="minorHAnsi" w:hAnsiTheme="minorHAnsi"/>
          <w:color w:val="000000"/>
        </w:rPr>
        <w:t>AO:</w:t>
      </w:r>
      <w:r w:rsidR="00E83F7D" w:rsidRPr="007E60D8">
        <w:rPr>
          <w:rFonts w:asciiTheme="minorHAnsi" w:hAnsiTheme="minorHAnsi"/>
          <w:color w:val="000000"/>
        </w:rPr>
        <w:t xml:space="preserve"> </w:t>
      </w:r>
      <w:r w:rsidR="00A2309C">
        <w:rPr>
          <w:rFonts w:asciiTheme="minorHAnsi" w:hAnsiTheme="minorHAnsi"/>
          <w:color w:val="000000"/>
        </w:rPr>
        <w:t xml:space="preserve">35 </w:t>
      </w:r>
      <w:r w:rsidRPr="007E60D8">
        <w:rPr>
          <w:rFonts w:asciiTheme="minorHAnsi" w:hAnsiTheme="minorHAnsi"/>
          <w:color w:val="000000"/>
        </w:rPr>
        <w:t xml:space="preserve">mm          </w:t>
      </w:r>
      <w:r w:rsidR="00E83F7D" w:rsidRPr="007E60D8">
        <w:rPr>
          <w:rFonts w:asciiTheme="minorHAnsi" w:hAnsiTheme="minorHAnsi"/>
          <w:color w:val="000000"/>
        </w:rPr>
        <w:t xml:space="preserve">               </w:t>
      </w:r>
      <w:r w:rsidRPr="007E60D8">
        <w:rPr>
          <w:rFonts w:asciiTheme="minorHAnsi" w:hAnsiTheme="minorHAnsi"/>
          <w:color w:val="000000"/>
        </w:rPr>
        <w:t xml:space="preserve">   LA:</w:t>
      </w:r>
      <w:r w:rsidR="00E83F7D" w:rsidRPr="007E60D8">
        <w:rPr>
          <w:rFonts w:asciiTheme="minorHAnsi" w:hAnsiTheme="minorHAnsi"/>
          <w:color w:val="000000"/>
        </w:rPr>
        <w:t xml:space="preserve"> </w:t>
      </w:r>
      <w:r w:rsidR="00A2309C">
        <w:rPr>
          <w:rFonts w:asciiTheme="minorHAnsi" w:hAnsiTheme="minorHAnsi"/>
          <w:color w:val="000000"/>
        </w:rPr>
        <w:t xml:space="preserve">35 </w:t>
      </w:r>
      <w:r w:rsidRPr="007E60D8">
        <w:rPr>
          <w:rFonts w:asciiTheme="minorHAnsi" w:hAnsiTheme="minorHAnsi"/>
          <w:color w:val="000000"/>
        </w:rPr>
        <w:t>mm</w:t>
      </w:r>
    </w:p>
    <w:p w14:paraId="6390C90D" w14:textId="77777777" w:rsidR="00E824C1" w:rsidRPr="007E60D8" w:rsidRDefault="00E824C1" w:rsidP="007E60D8">
      <w:pPr>
        <w:pStyle w:val="Normal0"/>
        <w:jc w:val="both"/>
        <w:rPr>
          <w:rFonts w:asciiTheme="minorHAnsi" w:hAnsiTheme="minorHAnsi"/>
          <w:color w:val="000000"/>
        </w:rPr>
      </w:pPr>
      <w:proofErr w:type="spellStart"/>
      <w:r w:rsidRPr="007E60D8">
        <w:rPr>
          <w:rFonts w:asciiTheme="minorHAnsi" w:hAnsiTheme="minorHAnsi"/>
          <w:color w:val="000000"/>
        </w:rPr>
        <w:t>IVSd</w:t>
      </w:r>
      <w:proofErr w:type="spellEnd"/>
      <w:r w:rsidRPr="007E60D8">
        <w:rPr>
          <w:rFonts w:asciiTheme="minorHAnsi" w:hAnsiTheme="minorHAnsi"/>
          <w:color w:val="000000"/>
        </w:rPr>
        <w:t>:</w:t>
      </w:r>
      <w:r w:rsidR="00A2309C">
        <w:rPr>
          <w:rFonts w:asciiTheme="minorHAnsi" w:hAnsiTheme="minorHAnsi"/>
          <w:color w:val="000000"/>
        </w:rPr>
        <w:t xml:space="preserve"> 11</w:t>
      </w:r>
      <w:r w:rsidR="00E83F7D" w:rsidRPr="007E60D8">
        <w:rPr>
          <w:rFonts w:asciiTheme="minorHAnsi" w:hAnsiTheme="minorHAnsi"/>
          <w:color w:val="000000"/>
        </w:rPr>
        <w:t xml:space="preserve"> </w:t>
      </w:r>
      <w:r w:rsidRPr="007E60D8">
        <w:rPr>
          <w:rFonts w:asciiTheme="minorHAnsi" w:hAnsiTheme="minorHAnsi"/>
          <w:color w:val="000000"/>
        </w:rPr>
        <w:t xml:space="preserve">mm      </w:t>
      </w:r>
      <w:r w:rsidR="00E83F7D" w:rsidRPr="007E60D8">
        <w:rPr>
          <w:rFonts w:asciiTheme="minorHAnsi" w:hAnsiTheme="minorHAnsi"/>
          <w:color w:val="000000"/>
        </w:rPr>
        <w:t xml:space="preserve">         </w:t>
      </w:r>
      <w:r w:rsidR="00A2309C">
        <w:rPr>
          <w:rFonts w:asciiTheme="minorHAnsi" w:hAnsiTheme="minorHAnsi"/>
          <w:color w:val="000000"/>
        </w:rPr>
        <w:t xml:space="preserve">     </w:t>
      </w:r>
      <w:r w:rsidR="00E83F7D" w:rsidRPr="007E60D8">
        <w:rPr>
          <w:rFonts w:asciiTheme="minorHAnsi" w:hAnsiTheme="minorHAnsi"/>
          <w:color w:val="000000"/>
        </w:rPr>
        <w:t xml:space="preserve">      </w:t>
      </w:r>
      <w:proofErr w:type="spellStart"/>
      <w:r w:rsidRPr="007E60D8">
        <w:rPr>
          <w:rFonts w:asciiTheme="minorHAnsi" w:hAnsiTheme="minorHAnsi"/>
          <w:color w:val="000000"/>
        </w:rPr>
        <w:t>LVPWd</w:t>
      </w:r>
      <w:proofErr w:type="spellEnd"/>
      <w:r w:rsidRPr="007E60D8">
        <w:rPr>
          <w:rFonts w:asciiTheme="minorHAnsi" w:hAnsiTheme="minorHAnsi"/>
          <w:color w:val="000000"/>
        </w:rPr>
        <w:t>:</w:t>
      </w:r>
      <w:r w:rsidR="00E83F7D" w:rsidRPr="007E60D8">
        <w:rPr>
          <w:rFonts w:asciiTheme="minorHAnsi" w:hAnsiTheme="minorHAnsi"/>
          <w:color w:val="000000"/>
        </w:rPr>
        <w:t xml:space="preserve"> </w:t>
      </w:r>
      <w:r w:rsidR="00A2309C">
        <w:rPr>
          <w:rFonts w:asciiTheme="minorHAnsi" w:hAnsiTheme="minorHAnsi"/>
          <w:color w:val="000000"/>
        </w:rPr>
        <w:t xml:space="preserve">11 </w:t>
      </w:r>
      <w:r w:rsidRPr="007E60D8">
        <w:rPr>
          <w:rFonts w:asciiTheme="minorHAnsi" w:hAnsiTheme="minorHAnsi"/>
          <w:color w:val="000000"/>
        </w:rPr>
        <w:t>mm</w:t>
      </w:r>
    </w:p>
    <w:p w14:paraId="447DED23" w14:textId="77777777" w:rsidR="00E824C1" w:rsidRPr="007E60D8" w:rsidRDefault="00E824C1" w:rsidP="007E60D8">
      <w:pPr>
        <w:rPr>
          <w:rFonts w:asciiTheme="minorHAnsi" w:hAnsiTheme="minorHAnsi"/>
        </w:rPr>
      </w:pPr>
      <w:proofErr w:type="spellStart"/>
      <w:r w:rsidRPr="007E60D8">
        <w:rPr>
          <w:rFonts w:asciiTheme="minorHAnsi" w:hAnsiTheme="minorHAnsi"/>
        </w:rPr>
        <w:t>LVIDd</w:t>
      </w:r>
      <w:proofErr w:type="spellEnd"/>
      <w:r w:rsidR="00E83F7D" w:rsidRPr="007E60D8">
        <w:rPr>
          <w:rFonts w:asciiTheme="minorHAnsi" w:hAnsiTheme="minorHAnsi"/>
        </w:rPr>
        <w:t xml:space="preserve">: </w:t>
      </w:r>
      <w:r w:rsidR="00A2309C">
        <w:rPr>
          <w:rFonts w:asciiTheme="minorHAnsi" w:hAnsiTheme="minorHAnsi"/>
        </w:rPr>
        <w:t xml:space="preserve"> 53 </w:t>
      </w:r>
      <w:r w:rsidRPr="007E60D8">
        <w:rPr>
          <w:rFonts w:asciiTheme="minorHAnsi" w:hAnsiTheme="minorHAnsi"/>
        </w:rPr>
        <w:t xml:space="preserve">mm     </w:t>
      </w:r>
      <w:r w:rsidR="00E83F7D" w:rsidRPr="007E60D8">
        <w:rPr>
          <w:rFonts w:asciiTheme="minorHAnsi" w:hAnsiTheme="minorHAnsi"/>
        </w:rPr>
        <w:t xml:space="preserve">              </w:t>
      </w:r>
      <w:r w:rsidR="00A2309C">
        <w:rPr>
          <w:rFonts w:asciiTheme="minorHAnsi" w:hAnsiTheme="minorHAnsi"/>
        </w:rPr>
        <w:t xml:space="preserve">    </w:t>
      </w:r>
      <w:r w:rsidR="00E83F7D" w:rsidRPr="007E60D8">
        <w:rPr>
          <w:rFonts w:asciiTheme="minorHAnsi" w:hAnsiTheme="minorHAnsi"/>
        </w:rPr>
        <w:t xml:space="preserve"> </w:t>
      </w:r>
      <w:r w:rsidRPr="007E60D8">
        <w:rPr>
          <w:rFonts w:asciiTheme="minorHAnsi" w:hAnsiTheme="minorHAnsi"/>
        </w:rPr>
        <w:t xml:space="preserve"> LVIDs:</w:t>
      </w:r>
      <w:r w:rsidR="00E83F7D" w:rsidRPr="007E60D8">
        <w:rPr>
          <w:rFonts w:asciiTheme="minorHAnsi" w:hAnsiTheme="minorHAnsi"/>
        </w:rPr>
        <w:t xml:space="preserve"> </w:t>
      </w:r>
      <w:r w:rsidR="00A2309C">
        <w:rPr>
          <w:rFonts w:asciiTheme="minorHAnsi" w:hAnsiTheme="minorHAnsi"/>
        </w:rPr>
        <w:t xml:space="preserve">29 </w:t>
      </w:r>
      <w:r w:rsidRPr="007E60D8">
        <w:rPr>
          <w:rFonts w:asciiTheme="minorHAnsi" w:hAnsiTheme="minorHAnsi"/>
        </w:rPr>
        <w:t>mm</w:t>
      </w:r>
    </w:p>
    <w:p w14:paraId="2DFF2365" w14:textId="77777777" w:rsidR="00E824C1" w:rsidRPr="007E60D8" w:rsidRDefault="00E824C1" w:rsidP="007E60D8">
      <w:pPr>
        <w:rPr>
          <w:rFonts w:asciiTheme="minorHAnsi" w:hAnsiTheme="minorHAnsi"/>
          <w:b/>
          <w:sz w:val="8"/>
          <w:szCs w:val="8"/>
        </w:rPr>
      </w:pPr>
    </w:p>
    <w:p w14:paraId="2FFD9EB4" w14:textId="77777777" w:rsidR="00A2309C" w:rsidRDefault="00E824C1" w:rsidP="007E60D8">
      <w:pPr>
        <w:rPr>
          <w:rFonts w:asciiTheme="minorHAnsi" w:hAnsiTheme="minorHAnsi"/>
          <w:b/>
        </w:rPr>
      </w:pPr>
      <w:r w:rsidRPr="007E60D8">
        <w:rPr>
          <w:rFonts w:asciiTheme="minorHAnsi" w:hAnsiTheme="minorHAnsi"/>
          <w:b/>
        </w:rPr>
        <w:t>CONCLUSION:</w:t>
      </w:r>
    </w:p>
    <w:p w14:paraId="2FBE1E08" w14:textId="77777777" w:rsidR="00E824C1" w:rsidRPr="007E60D8" w:rsidRDefault="00A2309C" w:rsidP="007E60D8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FAIR </w:t>
      </w:r>
      <w:r w:rsidR="00E824C1" w:rsidRPr="007E60D8">
        <w:rPr>
          <w:rFonts w:asciiTheme="minorHAnsi" w:hAnsiTheme="minorHAnsi"/>
          <w:b/>
        </w:rPr>
        <w:t>LV SYSTOLIC FUNCTION</w:t>
      </w:r>
    </w:p>
    <w:p w14:paraId="2B92ED0D" w14:textId="77777777" w:rsidR="00E824C1" w:rsidRPr="007E60D8" w:rsidRDefault="00E824C1" w:rsidP="007E60D8">
      <w:pPr>
        <w:rPr>
          <w:rFonts w:asciiTheme="minorHAnsi" w:hAnsiTheme="minorHAnsi"/>
          <w:b/>
        </w:rPr>
      </w:pPr>
      <w:r w:rsidRPr="007E60D8">
        <w:rPr>
          <w:rFonts w:asciiTheme="minorHAnsi" w:hAnsiTheme="minorHAnsi"/>
          <w:b/>
        </w:rPr>
        <w:t xml:space="preserve">LVEF IS </w:t>
      </w:r>
      <w:r w:rsidR="00A2309C">
        <w:rPr>
          <w:rFonts w:asciiTheme="minorHAnsi" w:hAnsiTheme="minorHAnsi"/>
          <w:b/>
        </w:rPr>
        <w:t>5</w:t>
      </w:r>
      <w:r w:rsidRPr="007E60D8">
        <w:rPr>
          <w:rFonts w:asciiTheme="minorHAnsi" w:hAnsiTheme="minorHAnsi"/>
          <w:b/>
        </w:rPr>
        <w:t>5</w:t>
      </w:r>
      <w:r w:rsidR="00A2309C">
        <w:rPr>
          <w:rFonts w:asciiTheme="minorHAnsi" w:hAnsiTheme="minorHAnsi"/>
          <w:b/>
        </w:rPr>
        <w:t xml:space="preserve"> </w:t>
      </w:r>
      <w:r w:rsidRPr="007E60D8">
        <w:rPr>
          <w:rFonts w:asciiTheme="minorHAnsi" w:hAnsiTheme="minorHAnsi"/>
          <w:b/>
        </w:rPr>
        <w:t>%</w:t>
      </w:r>
    </w:p>
    <w:p w14:paraId="3E9CE4E3" w14:textId="77777777" w:rsidR="00E824C1" w:rsidRPr="007E60D8" w:rsidRDefault="00A2309C" w:rsidP="007E60D8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LV DISTOLIC DYSFUNCTION GRADE I</w:t>
      </w:r>
    </w:p>
    <w:p w14:paraId="2405B826" w14:textId="77777777" w:rsidR="00E824C1" w:rsidRPr="007E60D8" w:rsidRDefault="00E824C1" w:rsidP="007E60D8">
      <w:pPr>
        <w:rPr>
          <w:rFonts w:asciiTheme="minorHAnsi" w:hAnsiTheme="minorHAnsi"/>
          <w:b/>
        </w:rPr>
      </w:pPr>
      <w:r w:rsidRPr="007E60D8">
        <w:rPr>
          <w:rFonts w:asciiTheme="minorHAnsi" w:hAnsiTheme="minorHAnsi"/>
          <w:b/>
        </w:rPr>
        <w:t>NO TR.NO PH</w:t>
      </w:r>
    </w:p>
    <w:p w14:paraId="0A7661ED" w14:textId="77777777" w:rsidR="00E824C1" w:rsidRPr="007E60D8" w:rsidRDefault="00E824C1" w:rsidP="007E60D8">
      <w:pPr>
        <w:rPr>
          <w:rFonts w:asciiTheme="minorHAnsi" w:hAnsiTheme="minorHAnsi"/>
          <w:b/>
          <w:sz w:val="14"/>
          <w:szCs w:val="14"/>
        </w:rPr>
      </w:pPr>
    </w:p>
    <w:p w14:paraId="7A976596" w14:textId="77777777" w:rsidR="00E824C1" w:rsidRPr="007E60D8" w:rsidRDefault="00E824C1" w:rsidP="007E60D8">
      <w:pPr>
        <w:rPr>
          <w:rFonts w:asciiTheme="minorHAnsi" w:hAnsiTheme="minorHAnsi"/>
          <w:bCs/>
        </w:rPr>
      </w:pPr>
      <w:r w:rsidRPr="007E60D8">
        <w:rPr>
          <w:rFonts w:asciiTheme="minorHAnsi" w:hAnsiTheme="minorHAnsi"/>
          <w:bCs/>
        </w:rPr>
        <w:t>CORRELATE CLINICALLY</w:t>
      </w:r>
    </w:p>
    <w:p w14:paraId="1D2116F1" w14:textId="77777777" w:rsidR="00E824C1" w:rsidRPr="007E60D8" w:rsidRDefault="00E824C1" w:rsidP="00E824C1">
      <w:pPr>
        <w:rPr>
          <w:b/>
        </w:rPr>
      </w:pPr>
    </w:p>
    <w:p w14:paraId="1979E150" w14:textId="77777777" w:rsidR="00E824C1" w:rsidRPr="007E60D8" w:rsidRDefault="00E824C1" w:rsidP="00E824C1">
      <w:pPr>
        <w:rPr>
          <w:b/>
        </w:rPr>
      </w:pPr>
    </w:p>
    <w:p w14:paraId="73C571A8" w14:textId="77777777" w:rsidR="00E824C1" w:rsidRPr="007E60D8" w:rsidRDefault="00E824C1" w:rsidP="00E824C1">
      <w:pPr>
        <w:rPr>
          <w:rFonts w:asciiTheme="minorHAnsi" w:hAnsiTheme="minorHAnsi"/>
          <w:b/>
        </w:rPr>
      </w:pPr>
      <w:r w:rsidRPr="007E60D8">
        <w:rPr>
          <w:rFonts w:asciiTheme="minorHAnsi" w:hAnsiTheme="minorHAnsi"/>
          <w:b/>
        </w:rPr>
        <w:t>DR. S N MEDHEKAR</w:t>
      </w:r>
    </w:p>
    <w:p w14:paraId="78A631B0" w14:textId="77777777" w:rsidR="00E824C1" w:rsidRPr="007E60D8" w:rsidRDefault="00E824C1" w:rsidP="00E824C1">
      <w:pPr>
        <w:rPr>
          <w:rFonts w:asciiTheme="minorHAnsi" w:hAnsiTheme="minorHAnsi"/>
          <w:b/>
        </w:rPr>
      </w:pPr>
      <w:r w:rsidRPr="007E60D8">
        <w:rPr>
          <w:rFonts w:asciiTheme="minorHAnsi" w:hAnsiTheme="minorHAnsi"/>
          <w:b/>
        </w:rPr>
        <w:t>MBBS.PGD (ECHO)</w:t>
      </w:r>
    </w:p>
    <w:p w14:paraId="1ACD304A" w14:textId="77777777" w:rsidR="00E824C1" w:rsidRPr="007E60D8" w:rsidRDefault="00E824C1" w:rsidP="00E824C1">
      <w:pPr>
        <w:rPr>
          <w:b/>
          <w:sz w:val="22"/>
          <w:szCs w:val="22"/>
        </w:rPr>
      </w:pPr>
    </w:p>
    <w:p w14:paraId="4CC24A65" w14:textId="77777777" w:rsidR="00F01FC3" w:rsidRPr="007E60D8" w:rsidRDefault="00F01FC3" w:rsidP="00F01FC3">
      <w:pPr>
        <w:rPr>
          <w:b/>
          <w:sz w:val="22"/>
          <w:szCs w:val="22"/>
        </w:rPr>
      </w:pPr>
    </w:p>
    <w:sectPr w:rsidR="00F01FC3" w:rsidRPr="007E60D8" w:rsidSect="007B7389">
      <w:pgSz w:w="12240" w:h="15840"/>
      <w:pgMar w:top="2552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1BA3"/>
    <w:multiLevelType w:val="hybridMultilevel"/>
    <w:tmpl w:val="D4149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51D82"/>
    <w:multiLevelType w:val="hybridMultilevel"/>
    <w:tmpl w:val="371486A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0293872">
    <w:abstractNumId w:val="0"/>
  </w:num>
  <w:num w:numId="2" w16cid:durableId="1047143442">
    <w:abstractNumId w:val="2"/>
  </w:num>
  <w:num w:numId="3" w16cid:durableId="208818375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935148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CB"/>
    <w:rsid w:val="0009430C"/>
    <w:rsid w:val="00097A04"/>
    <w:rsid w:val="000B1C02"/>
    <w:rsid w:val="000C041F"/>
    <w:rsid w:val="000D1575"/>
    <w:rsid w:val="000D27E7"/>
    <w:rsid w:val="000D2D99"/>
    <w:rsid w:val="000D4BBA"/>
    <w:rsid w:val="000D75C9"/>
    <w:rsid w:val="00101C42"/>
    <w:rsid w:val="00101C4D"/>
    <w:rsid w:val="00106453"/>
    <w:rsid w:val="00111764"/>
    <w:rsid w:val="00115D92"/>
    <w:rsid w:val="00133827"/>
    <w:rsid w:val="001436A0"/>
    <w:rsid w:val="00155FC5"/>
    <w:rsid w:val="00163279"/>
    <w:rsid w:val="00164037"/>
    <w:rsid w:val="00175669"/>
    <w:rsid w:val="00184F3E"/>
    <w:rsid w:val="00193C48"/>
    <w:rsid w:val="001970B7"/>
    <w:rsid w:val="001A451D"/>
    <w:rsid w:val="001B341A"/>
    <w:rsid w:val="001E39A8"/>
    <w:rsid w:val="001E5DF0"/>
    <w:rsid w:val="001F3244"/>
    <w:rsid w:val="00213A9E"/>
    <w:rsid w:val="00246CCC"/>
    <w:rsid w:val="00255E0B"/>
    <w:rsid w:val="00270CBA"/>
    <w:rsid w:val="002750D5"/>
    <w:rsid w:val="00276DD3"/>
    <w:rsid w:val="00292A41"/>
    <w:rsid w:val="00293AB8"/>
    <w:rsid w:val="002961EE"/>
    <w:rsid w:val="002D48FB"/>
    <w:rsid w:val="002F03EE"/>
    <w:rsid w:val="00335B02"/>
    <w:rsid w:val="00336301"/>
    <w:rsid w:val="00342632"/>
    <w:rsid w:val="00342F39"/>
    <w:rsid w:val="00364012"/>
    <w:rsid w:val="00365ED9"/>
    <w:rsid w:val="0037769E"/>
    <w:rsid w:val="003A3337"/>
    <w:rsid w:val="003A7927"/>
    <w:rsid w:val="003C2769"/>
    <w:rsid w:val="003C6938"/>
    <w:rsid w:val="003D754F"/>
    <w:rsid w:val="00400E57"/>
    <w:rsid w:val="004013E1"/>
    <w:rsid w:val="004024B3"/>
    <w:rsid w:val="0040581A"/>
    <w:rsid w:val="00406086"/>
    <w:rsid w:val="004114BB"/>
    <w:rsid w:val="0043488F"/>
    <w:rsid w:val="00436145"/>
    <w:rsid w:val="004464A3"/>
    <w:rsid w:val="00447D5C"/>
    <w:rsid w:val="0046364B"/>
    <w:rsid w:val="00467C82"/>
    <w:rsid w:val="00481FBF"/>
    <w:rsid w:val="00490270"/>
    <w:rsid w:val="004B6759"/>
    <w:rsid w:val="004C56F4"/>
    <w:rsid w:val="004E2DCB"/>
    <w:rsid w:val="005059B6"/>
    <w:rsid w:val="005221F2"/>
    <w:rsid w:val="005238B6"/>
    <w:rsid w:val="00527C78"/>
    <w:rsid w:val="00545485"/>
    <w:rsid w:val="00560A4D"/>
    <w:rsid w:val="00561161"/>
    <w:rsid w:val="005673C4"/>
    <w:rsid w:val="005B6142"/>
    <w:rsid w:val="005C7AF1"/>
    <w:rsid w:val="005D0636"/>
    <w:rsid w:val="005E3B6C"/>
    <w:rsid w:val="005E7712"/>
    <w:rsid w:val="005F092E"/>
    <w:rsid w:val="005F38E0"/>
    <w:rsid w:val="0060106F"/>
    <w:rsid w:val="006075EF"/>
    <w:rsid w:val="00607EF2"/>
    <w:rsid w:val="0062144C"/>
    <w:rsid w:val="00622AA1"/>
    <w:rsid w:val="006475C8"/>
    <w:rsid w:val="00647FB0"/>
    <w:rsid w:val="0065004E"/>
    <w:rsid w:val="0066698F"/>
    <w:rsid w:val="006A080A"/>
    <w:rsid w:val="006B7D5E"/>
    <w:rsid w:val="006C3296"/>
    <w:rsid w:val="006C5D5A"/>
    <w:rsid w:val="006C6026"/>
    <w:rsid w:val="006E4322"/>
    <w:rsid w:val="006F4747"/>
    <w:rsid w:val="006F4C53"/>
    <w:rsid w:val="0070088B"/>
    <w:rsid w:val="00710D85"/>
    <w:rsid w:val="00713777"/>
    <w:rsid w:val="007673EB"/>
    <w:rsid w:val="00785C25"/>
    <w:rsid w:val="007A1639"/>
    <w:rsid w:val="007A1E30"/>
    <w:rsid w:val="007A37AE"/>
    <w:rsid w:val="007B2548"/>
    <w:rsid w:val="007B2CF7"/>
    <w:rsid w:val="007B5AF0"/>
    <w:rsid w:val="007B7389"/>
    <w:rsid w:val="007E60D8"/>
    <w:rsid w:val="007F6763"/>
    <w:rsid w:val="007F7AF6"/>
    <w:rsid w:val="00821F8E"/>
    <w:rsid w:val="00833DC2"/>
    <w:rsid w:val="00844D09"/>
    <w:rsid w:val="00887F55"/>
    <w:rsid w:val="008A141E"/>
    <w:rsid w:val="008A3FF5"/>
    <w:rsid w:val="008D7315"/>
    <w:rsid w:val="008E4414"/>
    <w:rsid w:val="008E4673"/>
    <w:rsid w:val="008E7C0A"/>
    <w:rsid w:val="008F4214"/>
    <w:rsid w:val="009103AB"/>
    <w:rsid w:val="00933AA7"/>
    <w:rsid w:val="009705E7"/>
    <w:rsid w:val="00972E0A"/>
    <w:rsid w:val="00991891"/>
    <w:rsid w:val="009A15DA"/>
    <w:rsid w:val="009A3BF5"/>
    <w:rsid w:val="009A41BA"/>
    <w:rsid w:val="009A5348"/>
    <w:rsid w:val="009C6CA2"/>
    <w:rsid w:val="009D672E"/>
    <w:rsid w:val="009E3EA0"/>
    <w:rsid w:val="009F5AB6"/>
    <w:rsid w:val="00A159C2"/>
    <w:rsid w:val="00A2006C"/>
    <w:rsid w:val="00A2309C"/>
    <w:rsid w:val="00A2779D"/>
    <w:rsid w:val="00A34AD9"/>
    <w:rsid w:val="00A42598"/>
    <w:rsid w:val="00A456FA"/>
    <w:rsid w:val="00A46AAB"/>
    <w:rsid w:val="00A52FF7"/>
    <w:rsid w:val="00A66B57"/>
    <w:rsid w:val="00A718C1"/>
    <w:rsid w:val="00A72E6E"/>
    <w:rsid w:val="00A838BD"/>
    <w:rsid w:val="00A84018"/>
    <w:rsid w:val="00A91320"/>
    <w:rsid w:val="00AA10E5"/>
    <w:rsid w:val="00AB1666"/>
    <w:rsid w:val="00AC54B0"/>
    <w:rsid w:val="00AD2101"/>
    <w:rsid w:val="00AE5171"/>
    <w:rsid w:val="00AF6E2A"/>
    <w:rsid w:val="00AF7217"/>
    <w:rsid w:val="00B02E19"/>
    <w:rsid w:val="00B036B4"/>
    <w:rsid w:val="00B165D1"/>
    <w:rsid w:val="00B236F9"/>
    <w:rsid w:val="00B33F13"/>
    <w:rsid w:val="00B35881"/>
    <w:rsid w:val="00B378BB"/>
    <w:rsid w:val="00B40E6A"/>
    <w:rsid w:val="00B50466"/>
    <w:rsid w:val="00B71C41"/>
    <w:rsid w:val="00BA4AA9"/>
    <w:rsid w:val="00BB4AA5"/>
    <w:rsid w:val="00BF557B"/>
    <w:rsid w:val="00C0289D"/>
    <w:rsid w:val="00C05A84"/>
    <w:rsid w:val="00C05CA1"/>
    <w:rsid w:val="00C0601A"/>
    <w:rsid w:val="00C071AC"/>
    <w:rsid w:val="00C11DFD"/>
    <w:rsid w:val="00C1490F"/>
    <w:rsid w:val="00C153F0"/>
    <w:rsid w:val="00C40494"/>
    <w:rsid w:val="00C46EE7"/>
    <w:rsid w:val="00CA2C6D"/>
    <w:rsid w:val="00CA526B"/>
    <w:rsid w:val="00CB2C7A"/>
    <w:rsid w:val="00CC0007"/>
    <w:rsid w:val="00CC1194"/>
    <w:rsid w:val="00CD566F"/>
    <w:rsid w:val="00CE21CF"/>
    <w:rsid w:val="00CE4943"/>
    <w:rsid w:val="00CF1828"/>
    <w:rsid w:val="00D249CE"/>
    <w:rsid w:val="00D53623"/>
    <w:rsid w:val="00D7433B"/>
    <w:rsid w:val="00D96BF2"/>
    <w:rsid w:val="00DA581D"/>
    <w:rsid w:val="00DA66EE"/>
    <w:rsid w:val="00DB57B4"/>
    <w:rsid w:val="00DC100E"/>
    <w:rsid w:val="00DD35F2"/>
    <w:rsid w:val="00DD4AEA"/>
    <w:rsid w:val="00DF0DB4"/>
    <w:rsid w:val="00E01DCF"/>
    <w:rsid w:val="00E05E34"/>
    <w:rsid w:val="00E1793E"/>
    <w:rsid w:val="00E45A0E"/>
    <w:rsid w:val="00E50D20"/>
    <w:rsid w:val="00E57388"/>
    <w:rsid w:val="00E63D46"/>
    <w:rsid w:val="00E824C1"/>
    <w:rsid w:val="00E83F7D"/>
    <w:rsid w:val="00EA3727"/>
    <w:rsid w:val="00EA5DCB"/>
    <w:rsid w:val="00EC7602"/>
    <w:rsid w:val="00ED4C56"/>
    <w:rsid w:val="00EE5853"/>
    <w:rsid w:val="00EF29CD"/>
    <w:rsid w:val="00EF7EBE"/>
    <w:rsid w:val="00F01FC3"/>
    <w:rsid w:val="00F0380D"/>
    <w:rsid w:val="00F25111"/>
    <w:rsid w:val="00F30C14"/>
    <w:rsid w:val="00F321B9"/>
    <w:rsid w:val="00F61FA8"/>
    <w:rsid w:val="00F621CC"/>
    <w:rsid w:val="00F640BC"/>
    <w:rsid w:val="00F72190"/>
    <w:rsid w:val="00FA0C47"/>
    <w:rsid w:val="00FA2909"/>
    <w:rsid w:val="00FA5A79"/>
    <w:rsid w:val="00FD50C7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5500C6"/>
  <w15:docId w15:val="{33548261-82BB-404A-B0FD-CD637D89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Title">
    <w:name w:val="Title"/>
    <w:basedOn w:val="Normal"/>
    <w:link w:val="TitleChar"/>
    <w:qFormat/>
    <w:rsid w:val="00DD4AEA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DD4AEA"/>
    <w:rPr>
      <w:b/>
      <w:bCs/>
      <w:sz w:val="24"/>
      <w:szCs w:val="24"/>
      <w:lang w:bidi="ar-SA"/>
    </w:rPr>
  </w:style>
  <w:style w:type="paragraph" w:styleId="Subtitle">
    <w:name w:val="Subtitle"/>
    <w:basedOn w:val="Normal"/>
    <w:link w:val="SubtitleChar"/>
    <w:qFormat/>
    <w:rsid w:val="00DD4AEA"/>
    <w:rPr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DD4AEA"/>
    <w:rPr>
      <w:b/>
      <w:bCs/>
      <w:sz w:val="24"/>
      <w:szCs w:val="24"/>
      <w:u w:val="single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hree%20International\Radio\Report_Templates\Ultrasonography_Echocardiography_ne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Ultrasonography_Echocardiography_new</Template>
  <TotalTime>2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creator>Lenovo</dc:creator>
  <cp:lastModifiedBy>Admin</cp:lastModifiedBy>
  <cp:revision>3</cp:revision>
  <cp:lastPrinted>2024-10-08T04:41:00Z</cp:lastPrinted>
  <dcterms:created xsi:type="dcterms:W3CDTF">2026-10-15T07:37:00Z</dcterms:created>
  <dcterms:modified xsi:type="dcterms:W3CDTF">2026-10-15T07:38:00Z</dcterms:modified>
</cp:coreProperties>
</file>