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9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646"/>
        <w:gridCol w:w="4069"/>
        <w:gridCol w:w="2311"/>
        <w:gridCol w:w="1668"/>
      </w:tblGrid>
      <w:tr w:rsidR="00C11DFD" w:rsidRPr="002F372E" w:rsidTr="0069213C">
        <w:trPr>
          <w:trHeight w:val="422"/>
        </w:trPr>
        <w:tc>
          <w:tcPr>
            <w:tcW w:w="1646" w:type="dxa"/>
          </w:tcPr>
          <w:p w:rsidR="00C11DFD" w:rsidRPr="002F372E" w:rsidRDefault="0065004E" w:rsidP="0066222E">
            <w:pPr>
              <w:ind w:left="90" w:right="-108"/>
              <w:rPr>
                <w:rFonts w:asciiTheme="minorHAnsi" w:hAnsiTheme="minorHAnsi" w:cstheme="minorHAnsi"/>
                <w:b/>
              </w:rPr>
            </w:pPr>
            <w:r w:rsidRPr="002F372E">
              <w:rPr>
                <w:rFonts w:asciiTheme="minorHAnsi" w:hAnsiTheme="minorHAnsi" w:cstheme="minorHAnsi"/>
                <w:b/>
              </w:rPr>
              <w:t xml:space="preserve">NAME        </w:t>
            </w:r>
            <w:r w:rsidR="00C11DFD" w:rsidRPr="002F372E">
              <w:rPr>
                <w:rFonts w:asciiTheme="minorHAnsi" w:hAnsiTheme="minorHAnsi" w:cstheme="minorHAnsi"/>
                <w:b/>
              </w:rPr>
              <w:t xml:space="preserve"> :</w:t>
            </w:r>
          </w:p>
        </w:tc>
        <w:tc>
          <w:tcPr>
            <w:tcW w:w="4069" w:type="dxa"/>
          </w:tcPr>
          <w:p w:rsidR="00C11DFD" w:rsidRPr="002F372E" w:rsidRDefault="002F372E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MRS.LATIKA PISE </w:t>
            </w:r>
          </w:p>
        </w:tc>
        <w:tc>
          <w:tcPr>
            <w:tcW w:w="2311" w:type="dxa"/>
          </w:tcPr>
          <w:p w:rsidR="00C11DFD" w:rsidRPr="002F372E" w:rsidRDefault="0065004E" w:rsidP="0066222E">
            <w:pPr>
              <w:ind w:right="-54"/>
              <w:jc w:val="right"/>
              <w:rPr>
                <w:rFonts w:asciiTheme="minorHAnsi" w:hAnsiTheme="minorHAnsi" w:cstheme="minorHAnsi"/>
                <w:b/>
              </w:rPr>
            </w:pPr>
            <w:r w:rsidRPr="002F372E">
              <w:rPr>
                <w:rFonts w:asciiTheme="minorHAnsi" w:hAnsiTheme="minorHAnsi" w:cstheme="minorHAnsi"/>
                <w:b/>
              </w:rPr>
              <w:t>DATE :</w:t>
            </w:r>
          </w:p>
        </w:tc>
        <w:tc>
          <w:tcPr>
            <w:tcW w:w="1668" w:type="dxa"/>
          </w:tcPr>
          <w:p w:rsidR="00C11DFD" w:rsidRPr="002F372E" w:rsidRDefault="002F372E" w:rsidP="0066222E">
            <w:pPr>
              <w:ind w:right="-90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06/08/2026</w:t>
            </w:r>
          </w:p>
        </w:tc>
      </w:tr>
      <w:tr w:rsidR="0065004E" w:rsidRPr="002F372E" w:rsidTr="0069213C">
        <w:trPr>
          <w:trHeight w:val="422"/>
        </w:trPr>
        <w:tc>
          <w:tcPr>
            <w:tcW w:w="1646" w:type="dxa"/>
          </w:tcPr>
          <w:p w:rsidR="0065004E" w:rsidRPr="002F372E" w:rsidRDefault="0065004E" w:rsidP="0066222E">
            <w:pPr>
              <w:ind w:left="90" w:right="-108"/>
              <w:rPr>
                <w:rFonts w:asciiTheme="minorHAnsi" w:hAnsiTheme="minorHAnsi" w:cstheme="minorHAnsi"/>
                <w:b/>
              </w:rPr>
            </w:pPr>
            <w:r w:rsidRPr="002F372E">
              <w:rPr>
                <w:rFonts w:asciiTheme="minorHAnsi" w:hAnsiTheme="minorHAnsi" w:cstheme="minorHAnsi"/>
                <w:b/>
              </w:rPr>
              <w:t>AGE/SEX   :</w:t>
            </w:r>
          </w:p>
        </w:tc>
        <w:tc>
          <w:tcPr>
            <w:tcW w:w="4069" w:type="dxa"/>
          </w:tcPr>
          <w:p w:rsidR="0065004E" w:rsidRPr="002F372E" w:rsidRDefault="002F372E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72 YRS/FEMALE </w:t>
            </w:r>
          </w:p>
        </w:tc>
        <w:tc>
          <w:tcPr>
            <w:tcW w:w="2311" w:type="dxa"/>
          </w:tcPr>
          <w:p w:rsidR="0065004E" w:rsidRPr="002F372E" w:rsidRDefault="0065004E" w:rsidP="0066222E">
            <w:pPr>
              <w:ind w:left="-108" w:right="-54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668" w:type="dxa"/>
          </w:tcPr>
          <w:p w:rsidR="0065004E" w:rsidRPr="002F372E" w:rsidRDefault="0065004E" w:rsidP="0066222E">
            <w:pPr>
              <w:ind w:right="-90"/>
              <w:rPr>
                <w:rFonts w:asciiTheme="minorHAnsi" w:hAnsiTheme="minorHAnsi" w:cstheme="minorHAnsi"/>
                <w:b/>
              </w:rPr>
            </w:pPr>
          </w:p>
        </w:tc>
      </w:tr>
      <w:tr w:rsidR="00C11DFD" w:rsidRPr="002F372E" w:rsidTr="0069213C">
        <w:trPr>
          <w:trHeight w:val="227"/>
        </w:trPr>
        <w:tc>
          <w:tcPr>
            <w:tcW w:w="1646" w:type="dxa"/>
          </w:tcPr>
          <w:p w:rsidR="00C11DFD" w:rsidRPr="002F372E" w:rsidRDefault="0065004E" w:rsidP="0066222E">
            <w:pPr>
              <w:ind w:left="90" w:right="-108"/>
              <w:rPr>
                <w:rFonts w:asciiTheme="minorHAnsi" w:hAnsiTheme="minorHAnsi" w:cstheme="minorHAnsi"/>
                <w:b/>
              </w:rPr>
            </w:pPr>
            <w:r w:rsidRPr="002F372E">
              <w:rPr>
                <w:rFonts w:asciiTheme="minorHAnsi" w:hAnsiTheme="minorHAnsi" w:cstheme="minorHAnsi"/>
                <w:b/>
              </w:rPr>
              <w:t>REF BY</w:t>
            </w:r>
            <w:r w:rsidR="00C11DFD" w:rsidRPr="002F372E">
              <w:rPr>
                <w:rFonts w:asciiTheme="minorHAnsi" w:hAnsiTheme="minorHAnsi" w:cstheme="minorHAnsi"/>
                <w:b/>
              </w:rPr>
              <w:t xml:space="preserve"> Dr :</w:t>
            </w:r>
          </w:p>
        </w:tc>
        <w:tc>
          <w:tcPr>
            <w:tcW w:w="8047" w:type="dxa"/>
            <w:gridSpan w:val="3"/>
          </w:tcPr>
          <w:p w:rsidR="00C11DFD" w:rsidRPr="002F372E" w:rsidRDefault="002F372E" w:rsidP="0066222E">
            <w:pPr>
              <w:ind w:right="-90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PARAG S. NANDGAONKAR </w:t>
            </w:r>
          </w:p>
        </w:tc>
      </w:tr>
    </w:tbl>
    <w:p w:rsidR="00884584" w:rsidRPr="002F372E" w:rsidRDefault="00884584">
      <w:pPr>
        <w:rPr>
          <w:rFonts w:asciiTheme="minorHAnsi" w:hAnsiTheme="minorHAnsi" w:cstheme="minorHAnsi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50"/>
      </w:tblGrid>
      <w:tr w:rsidR="00884584" w:rsidRPr="002F372E" w:rsidTr="00C21190">
        <w:tc>
          <w:tcPr>
            <w:tcW w:w="9576" w:type="dxa"/>
          </w:tcPr>
          <w:p w:rsidR="00884584" w:rsidRPr="002F372E" w:rsidRDefault="002F372E" w:rsidP="00756CE5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X-RAY:CERVICAL SPINE AP LAT VIEW</w:t>
            </w:r>
            <w:r w:rsidR="00C9324F">
              <w:rPr>
                <w:rFonts w:asciiTheme="minorHAnsi" w:hAnsiTheme="minorHAnsi" w:cstheme="minorHAnsi"/>
                <w:b/>
              </w:rPr>
              <w:t>S</w:t>
            </w:r>
            <w:bookmarkStart w:id="0" w:name="_GoBack"/>
            <w:bookmarkEnd w:id="0"/>
          </w:p>
        </w:tc>
      </w:tr>
    </w:tbl>
    <w:p w:rsidR="00884584" w:rsidRDefault="00884584"/>
    <w:p w:rsidR="0069213C" w:rsidRPr="002A4C92" w:rsidRDefault="0069213C" w:rsidP="0069213C">
      <w:pPr>
        <w:ind w:left="120"/>
        <w:rPr>
          <w:rFonts w:asciiTheme="minorHAnsi" w:hAnsiTheme="minorHAnsi"/>
          <w:b/>
          <w:bCs/>
          <w:sz w:val="26"/>
          <w:szCs w:val="26"/>
        </w:rPr>
      </w:pPr>
      <w:proofErr w:type="gramStart"/>
      <w:r w:rsidRPr="002A4C92">
        <w:rPr>
          <w:rFonts w:asciiTheme="minorHAnsi" w:hAnsiTheme="minorHAnsi"/>
          <w:b/>
          <w:bCs/>
          <w:sz w:val="26"/>
          <w:szCs w:val="26"/>
        </w:rPr>
        <w:t>Cervical  lordosis</w:t>
      </w:r>
      <w:proofErr w:type="gramEnd"/>
      <w:r w:rsidRPr="002A4C92">
        <w:rPr>
          <w:rFonts w:asciiTheme="minorHAnsi" w:hAnsiTheme="minorHAnsi"/>
          <w:b/>
          <w:bCs/>
          <w:sz w:val="26"/>
          <w:szCs w:val="26"/>
        </w:rPr>
        <w:t xml:space="preserve"> is reduced. </w:t>
      </w:r>
    </w:p>
    <w:p w:rsidR="0069213C" w:rsidRPr="002A4C92" w:rsidRDefault="0069213C" w:rsidP="0069213C">
      <w:pPr>
        <w:ind w:left="120"/>
        <w:rPr>
          <w:rFonts w:asciiTheme="minorHAnsi" w:hAnsiTheme="minorHAnsi"/>
          <w:b/>
          <w:bCs/>
          <w:sz w:val="16"/>
          <w:szCs w:val="16"/>
        </w:rPr>
      </w:pPr>
    </w:p>
    <w:p w:rsidR="00131D66" w:rsidRDefault="0069213C" w:rsidP="00131D66">
      <w:pPr>
        <w:ind w:left="120"/>
        <w:rPr>
          <w:rFonts w:asciiTheme="minorHAnsi" w:hAnsiTheme="minorHAnsi"/>
          <w:sz w:val="26"/>
          <w:szCs w:val="26"/>
        </w:rPr>
      </w:pPr>
      <w:r w:rsidRPr="002A4C92">
        <w:rPr>
          <w:rFonts w:asciiTheme="minorHAnsi" w:hAnsiTheme="minorHAnsi"/>
          <w:sz w:val="26"/>
          <w:szCs w:val="26"/>
        </w:rPr>
        <w:t>Alignment maintained.</w:t>
      </w:r>
    </w:p>
    <w:p w:rsidR="00131D66" w:rsidRPr="00131D66" w:rsidRDefault="00131D66" w:rsidP="00131D66">
      <w:pPr>
        <w:ind w:left="120"/>
        <w:rPr>
          <w:rFonts w:asciiTheme="minorHAnsi" w:hAnsiTheme="minorHAnsi"/>
          <w:sz w:val="16"/>
          <w:szCs w:val="16"/>
        </w:rPr>
      </w:pPr>
    </w:p>
    <w:p w:rsidR="00131D66" w:rsidRPr="00131D66" w:rsidRDefault="00131D66" w:rsidP="00131D66">
      <w:pPr>
        <w:ind w:left="120"/>
        <w:rPr>
          <w:rFonts w:asciiTheme="minorHAnsi" w:hAnsiTheme="minorHAnsi"/>
          <w:sz w:val="26"/>
          <w:szCs w:val="26"/>
        </w:rPr>
      </w:pPr>
      <w:r w:rsidRPr="00131D66">
        <w:rPr>
          <w:rFonts w:asciiTheme="minorHAnsi" w:hAnsiTheme="minorHAnsi"/>
          <w:sz w:val="26"/>
          <w:szCs w:val="26"/>
        </w:rPr>
        <w:t>Bone density appears normal.</w:t>
      </w:r>
    </w:p>
    <w:p w:rsidR="00131D66" w:rsidRPr="00131D66" w:rsidRDefault="00131D66" w:rsidP="0069213C">
      <w:pPr>
        <w:ind w:left="120"/>
        <w:rPr>
          <w:rFonts w:asciiTheme="minorHAnsi" w:hAnsiTheme="minorHAnsi"/>
          <w:b/>
          <w:sz w:val="16"/>
          <w:szCs w:val="16"/>
        </w:rPr>
      </w:pPr>
    </w:p>
    <w:p w:rsidR="0069213C" w:rsidRPr="002A4C92" w:rsidRDefault="0069213C" w:rsidP="0069213C">
      <w:pPr>
        <w:ind w:left="120"/>
        <w:rPr>
          <w:rFonts w:asciiTheme="minorHAnsi" w:hAnsiTheme="minorHAnsi"/>
          <w:b/>
          <w:sz w:val="26"/>
          <w:szCs w:val="26"/>
        </w:rPr>
      </w:pPr>
      <w:proofErr w:type="spellStart"/>
      <w:r w:rsidRPr="002A4C92">
        <w:rPr>
          <w:rFonts w:asciiTheme="minorHAnsi" w:hAnsiTheme="minorHAnsi"/>
          <w:b/>
          <w:sz w:val="26"/>
          <w:szCs w:val="26"/>
        </w:rPr>
        <w:t>Osteophytic</w:t>
      </w:r>
      <w:proofErr w:type="spellEnd"/>
      <w:r w:rsidR="002F372E">
        <w:rPr>
          <w:rFonts w:asciiTheme="minorHAnsi" w:hAnsiTheme="minorHAnsi"/>
          <w:b/>
          <w:sz w:val="26"/>
          <w:szCs w:val="26"/>
        </w:rPr>
        <w:t xml:space="preserve"> changes are noted in C5 to C</w:t>
      </w:r>
      <w:proofErr w:type="gramStart"/>
      <w:r w:rsidR="002F372E">
        <w:rPr>
          <w:rFonts w:asciiTheme="minorHAnsi" w:hAnsiTheme="minorHAnsi"/>
          <w:b/>
          <w:sz w:val="26"/>
          <w:szCs w:val="26"/>
        </w:rPr>
        <w:t xml:space="preserve">7 </w:t>
      </w:r>
      <w:r w:rsidRPr="002A4C92">
        <w:rPr>
          <w:rFonts w:asciiTheme="minorHAnsi" w:hAnsiTheme="minorHAnsi"/>
          <w:b/>
          <w:sz w:val="26"/>
          <w:szCs w:val="26"/>
        </w:rPr>
        <w:t xml:space="preserve"> vertebrae</w:t>
      </w:r>
      <w:proofErr w:type="gramEnd"/>
      <w:r w:rsidRPr="002A4C92">
        <w:rPr>
          <w:rFonts w:asciiTheme="minorHAnsi" w:hAnsiTheme="minorHAnsi"/>
          <w:b/>
          <w:sz w:val="26"/>
          <w:szCs w:val="26"/>
        </w:rPr>
        <w:t>.</w:t>
      </w:r>
    </w:p>
    <w:p w:rsidR="0069213C" w:rsidRPr="002A4C92" w:rsidRDefault="0069213C" w:rsidP="0069213C">
      <w:pPr>
        <w:ind w:left="120"/>
        <w:rPr>
          <w:rFonts w:asciiTheme="minorHAnsi" w:hAnsiTheme="minorHAnsi"/>
          <w:bCs/>
          <w:sz w:val="16"/>
          <w:szCs w:val="26"/>
        </w:rPr>
      </w:pPr>
    </w:p>
    <w:p w:rsidR="0069213C" w:rsidRPr="002A4C92" w:rsidRDefault="0069213C" w:rsidP="0069213C">
      <w:pPr>
        <w:ind w:left="120"/>
        <w:rPr>
          <w:rFonts w:asciiTheme="minorHAnsi" w:hAnsiTheme="minorHAnsi"/>
          <w:bCs/>
          <w:sz w:val="26"/>
          <w:szCs w:val="26"/>
        </w:rPr>
      </w:pPr>
      <w:r w:rsidRPr="002A4C92">
        <w:rPr>
          <w:rFonts w:asciiTheme="minorHAnsi" w:hAnsiTheme="minorHAnsi"/>
          <w:bCs/>
          <w:sz w:val="26"/>
          <w:szCs w:val="26"/>
        </w:rPr>
        <w:t xml:space="preserve">No evidence of bone destruction. </w:t>
      </w:r>
    </w:p>
    <w:p w:rsidR="0069213C" w:rsidRPr="002A4C92" w:rsidRDefault="0069213C" w:rsidP="0069213C">
      <w:pPr>
        <w:ind w:left="120"/>
        <w:rPr>
          <w:rFonts w:asciiTheme="minorHAnsi" w:hAnsiTheme="minorHAnsi"/>
          <w:bCs/>
          <w:sz w:val="16"/>
          <w:szCs w:val="26"/>
        </w:rPr>
      </w:pPr>
    </w:p>
    <w:p w:rsidR="0069213C" w:rsidRPr="002A4C92" w:rsidRDefault="0069213C" w:rsidP="0069213C">
      <w:pPr>
        <w:ind w:left="120"/>
        <w:rPr>
          <w:rFonts w:asciiTheme="minorHAnsi" w:hAnsiTheme="minorHAnsi"/>
          <w:b/>
          <w:bCs/>
          <w:sz w:val="26"/>
          <w:szCs w:val="26"/>
        </w:rPr>
      </w:pPr>
      <w:r w:rsidRPr="002A4C92">
        <w:rPr>
          <w:rFonts w:asciiTheme="minorHAnsi" w:hAnsiTheme="minorHAnsi"/>
          <w:b/>
          <w:bCs/>
          <w:sz w:val="26"/>
          <w:szCs w:val="26"/>
        </w:rPr>
        <w:t>Reduced C5-6</w:t>
      </w:r>
      <w:r w:rsidR="002F372E">
        <w:rPr>
          <w:rFonts w:asciiTheme="minorHAnsi" w:hAnsiTheme="minorHAnsi"/>
          <w:b/>
          <w:bCs/>
          <w:sz w:val="26"/>
          <w:szCs w:val="26"/>
        </w:rPr>
        <w:t xml:space="preserve"> and C6-7</w:t>
      </w:r>
      <w:r w:rsidRPr="002A4C92">
        <w:rPr>
          <w:rFonts w:asciiTheme="minorHAnsi" w:hAnsiTheme="minorHAnsi"/>
          <w:b/>
          <w:bCs/>
          <w:sz w:val="26"/>
          <w:szCs w:val="26"/>
        </w:rPr>
        <w:t xml:space="preserve"> intervertebral disc space</w:t>
      </w:r>
      <w:r w:rsidR="002F372E">
        <w:rPr>
          <w:rFonts w:asciiTheme="minorHAnsi" w:hAnsiTheme="minorHAnsi"/>
          <w:b/>
          <w:bCs/>
          <w:sz w:val="26"/>
          <w:szCs w:val="26"/>
        </w:rPr>
        <w:t>s</w:t>
      </w:r>
      <w:r w:rsidRPr="002A4C92">
        <w:rPr>
          <w:rFonts w:asciiTheme="minorHAnsi" w:hAnsiTheme="minorHAnsi"/>
          <w:b/>
          <w:bCs/>
          <w:sz w:val="26"/>
          <w:szCs w:val="26"/>
        </w:rPr>
        <w:t xml:space="preserve">. </w:t>
      </w:r>
    </w:p>
    <w:p w:rsidR="0069213C" w:rsidRPr="002A4C92" w:rsidRDefault="0069213C" w:rsidP="0069213C">
      <w:pPr>
        <w:ind w:left="120"/>
        <w:rPr>
          <w:rFonts w:asciiTheme="minorHAnsi" w:hAnsiTheme="minorHAnsi"/>
          <w:b/>
          <w:bCs/>
          <w:sz w:val="16"/>
          <w:szCs w:val="16"/>
        </w:rPr>
      </w:pPr>
    </w:p>
    <w:p w:rsidR="0069213C" w:rsidRPr="002A4C92" w:rsidRDefault="0069213C" w:rsidP="0069213C">
      <w:pPr>
        <w:ind w:left="120"/>
        <w:rPr>
          <w:rFonts w:asciiTheme="minorHAnsi" w:hAnsiTheme="minorHAnsi"/>
          <w:sz w:val="26"/>
          <w:szCs w:val="26"/>
        </w:rPr>
      </w:pPr>
      <w:r w:rsidRPr="002A4C92">
        <w:rPr>
          <w:rFonts w:asciiTheme="minorHAnsi" w:hAnsiTheme="minorHAnsi"/>
          <w:sz w:val="26"/>
          <w:szCs w:val="26"/>
        </w:rPr>
        <w:t xml:space="preserve">Posterior elements </w:t>
      </w:r>
      <w:proofErr w:type="gramStart"/>
      <w:r w:rsidRPr="002A4C92">
        <w:rPr>
          <w:rFonts w:asciiTheme="minorHAnsi" w:hAnsiTheme="minorHAnsi"/>
          <w:sz w:val="26"/>
          <w:szCs w:val="26"/>
        </w:rPr>
        <w:t>appears</w:t>
      </w:r>
      <w:proofErr w:type="gramEnd"/>
      <w:r w:rsidRPr="002A4C92">
        <w:rPr>
          <w:rFonts w:asciiTheme="minorHAnsi" w:hAnsiTheme="minorHAnsi"/>
          <w:sz w:val="26"/>
          <w:szCs w:val="26"/>
        </w:rPr>
        <w:t xml:space="preserve"> normal.</w:t>
      </w:r>
    </w:p>
    <w:p w:rsidR="0069213C" w:rsidRPr="002A4C92" w:rsidRDefault="0069213C" w:rsidP="0069213C">
      <w:pPr>
        <w:ind w:left="120"/>
        <w:rPr>
          <w:rFonts w:asciiTheme="minorHAnsi" w:hAnsiTheme="minorHAnsi"/>
          <w:sz w:val="16"/>
          <w:szCs w:val="16"/>
        </w:rPr>
      </w:pPr>
    </w:p>
    <w:p w:rsidR="0069213C" w:rsidRPr="002A4C92" w:rsidRDefault="0069213C" w:rsidP="0069213C">
      <w:pPr>
        <w:ind w:left="120"/>
        <w:rPr>
          <w:rFonts w:asciiTheme="minorHAnsi" w:hAnsiTheme="minorHAnsi"/>
          <w:b/>
          <w:bCs/>
          <w:sz w:val="26"/>
          <w:szCs w:val="26"/>
        </w:rPr>
      </w:pPr>
      <w:r w:rsidRPr="002A4C92">
        <w:rPr>
          <w:rFonts w:asciiTheme="minorHAnsi" w:hAnsiTheme="minorHAnsi"/>
          <w:sz w:val="26"/>
          <w:szCs w:val="26"/>
        </w:rPr>
        <w:t xml:space="preserve">The </w:t>
      </w:r>
      <w:proofErr w:type="spellStart"/>
      <w:r w:rsidRPr="002A4C92">
        <w:rPr>
          <w:rFonts w:asciiTheme="minorHAnsi" w:hAnsiTheme="minorHAnsi"/>
          <w:sz w:val="26"/>
          <w:szCs w:val="26"/>
        </w:rPr>
        <w:t>cranio</w:t>
      </w:r>
      <w:proofErr w:type="spellEnd"/>
      <w:r w:rsidRPr="002A4C92">
        <w:rPr>
          <w:rFonts w:asciiTheme="minorHAnsi" w:hAnsiTheme="minorHAnsi"/>
          <w:sz w:val="26"/>
          <w:szCs w:val="26"/>
        </w:rPr>
        <w:t>-vertebral articulations are normal.</w:t>
      </w:r>
    </w:p>
    <w:p w:rsidR="0069213C" w:rsidRPr="002A4C92" w:rsidRDefault="0069213C" w:rsidP="0069213C">
      <w:pPr>
        <w:ind w:left="120"/>
        <w:rPr>
          <w:rFonts w:asciiTheme="minorHAnsi" w:hAnsiTheme="minorHAnsi"/>
          <w:sz w:val="16"/>
          <w:szCs w:val="16"/>
        </w:rPr>
      </w:pPr>
    </w:p>
    <w:p w:rsidR="0069213C" w:rsidRPr="002A4C92" w:rsidRDefault="0069213C" w:rsidP="0069213C">
      <w:pPr>
        <w:ind w:left="120"/>
        <w:rPr>
          <w:rFonts w:asciiTheme="minorHAnsi" w:hAnsiTheme="minorHAnsi"/>
          <w:b/>
          <w:bCs/>
          <w:sz w:val="26"/>
          <w:szCs w:val="26"/>
        </w:rPr>
      </w:pPr>
      <w:r w:rsidRPr="002A4C92">
        <w:rPr>
          <w:rFonts w:asciiTheme="minorHAnsi" w:hAnsiTheme="minorHAnsi"/>
          <w:sz w:val="26"/>
          <w:szCs w:val="26"/>
        </w:rPr>
        <w:t>No cervical ribs are seen.</w:t>
      </w:r>
    </w:p>
    <w:p w:rsidR="0069213C" w:rsidRPr="002A4C92" w:rsidRDefault="0069213C" w:rsidP="0069213C">
      <w:pPr>
        <w:ind w:left="120"/>
        <w:rPr>
          <w:rFonts w:asciiTheme="minorHAnsi" w:hAnsiTheme="minorHAnsi"/>
          <w:b/>
          <w:bCs/>
          <w:sz w:val="18"/>
          <w:szCs w:val="18"/>
        </w:rPr>
      </w:pPr>
    </w:p>
    <w:p w:rsidR="0069213C" w:rsidRPr="002A4C92" w:rsidRDefault="0069213C" w:rsidP="0069213C">
      <w:pPr>
        <w:ind w:left="120"/>
        <w:rPr>
          <w:rFonts w:asciiTheme="minorHAnsi" w:hAnsiTheme="minorHAnsi"/>
          <w:b/>
          <w:bCs/>
          <w:sz w:val="26"/>
          <w:szCs w:val="26"/>
        </w:rPr>
      </w:pPr>
      <w:r w:rsidRPr="002A4C92">
        <w:rPr>
          <w:rFonts w:asciiTheme="minorHAnsi" w:hAnsiTheme="minorHAnsi"/>
          <w:sz w:val="26"/>
          <w:szCs w:val="26"/>
        </w:rPr>
        <w:t>Paravertebral soft tissue appears normal.</w:t>
      </w:r>
    </w:p>
    <w:p w:rsidR="0069213C" w:rsidRPr="002A4C92" w:rsidRDefault="0069213C" w:rsidP="0069213C">
      <w:pPr>
        <w:rPr>
          <w:rFonts w:asciiTheme="minorHAnsi" w:hAnsiTheme="minorHAnsi"/>
          <w:b/>
          <w:bCs/>
          <w:sz w:val="28"/>
        </w:rPr>
      </w:pPr>
    </w:p>
    <w:p w:rsidR="0069213C" w:rsidRPr="002A4C92" w:rsidRDefault="0069213C" w:rsidP="0069213C">
      <w:pPr>
        <w:tabs>
          <w:tab w:val="left" w:pos="6915"/>
        </w:tabs>
        <w:rPr>
          <w:rFonts w:asciiTheme="minorHAnsi" w:hAnsiTheme="minorHAnsi"/>
          <w:b/>
          <w:bCs/>
          <w:color w:val="C0C0C0"/>
          <w:sz w:val="28"/>
          <w:u w:val="single"/>
        </w:rPr>
      </w:pPr>
      <w:r w:rsidRPr="002A4C92">
        <w:rPr>
          <w:rFonts w:asciiTheme="minorHAnsi" w:hAnsiTheme="minorHAnsi"/>
          <w:b/>
          <w:bCs/>
          <w:color w:val="FF6600"/>
          <w:sz w:val="28"/>
          <w:u w:val="single"/>
        </w:rPr>
        <w:t>REMARKS:</w:t>
      </w:r>
      <w:r w:rsidRPr="002A4C92">
        <w:rPr>
          <w:rFonts w:asciiTheme="minorHAnsi" w:hAnsiTheme="minorHAnsi"/>
          <w:b/>
          <w:bCs/>
          <w:color w:val="C0C0C0"/>
          <w:sz w:val="28"/>
          <w:u w:val="single"/>
        </w:rPr>
        <w:t xml:space="preserve"> </w:t>
      </w:r>
    </w:p>
    <w:p w:rsidR="0069213C" w:rsidRPr="002A4C92" w:rsidRDefault="0069213C" w:rsidP="0069213C">
      <w:pPr>
        <w:numPr>
          <w:ilvl w:val="0"/>
          <w:numId w:val="1"/>
        </w:numPr>
        <w:jc w:val="both"/>
        <w:rPr>
          <w:rFonts w:asciiTheme="minorHAnsi" w:hAnsiTheme="minorHAnsi"/>
          <w:b/>
          <w:bCs/>
          <w:sz w:val="26"/>
          <w:szCs w:val="26"/>
        </w:rPr>
      </w:pPr>
      <w:r w:rsidRPr="002A4C92">
        <w:rPr>
          <w:rFonts w:asciiTheme="minorHAnsi" w:hAnsiTheme="minorHAnsi"/>
          <w:b/>
          <w:bCs/>
          <w:sz w:val="26"/>
          <w:szCs w:val="26"/>
        </w:rPr>
        <w:t>PARASPINAL MUSCLE SPASM.</w:t>
      </w:r>
    </w:p>
    <w:p w:rsidR="0069213C" w:rsidRPr="002A4C92" w:rsidRDefault="0069213C" w:rsidP="0069213C">
      <w:pPr>
        <w:numPr>
          <w:ilvl w:val="0"/>
          <w:numId w:val="1"/>
        </w:numPr>
        <w:jc w:val="both"/>
        <w:rPr>
          <w:rFonts w:asciiTheme="minorHAnsi" w:hAnsiTheme="minorHAnsi"/>
          <w:b/>
          <w:bCs/>
          <w:sz w:val="26"/>
          <w:szCs w:val="26"/>
        </w:rPr>
      </w:pPr>
      <w:r w:rsidRPr="002A4C92">
        <w:rPr>
          <w:rFonts w:asciiTheme="minorHAnsi" w:hAnsiTheme="minorHAnsi"/>
          <w:b/>
          <w:bCs/>
          <w:sz w:val="26"/>
          <w:szCs w:val="26"/>
        </w:rPr>
        <w:t>CERVICAL SPONDYLOSIS WITH REDUCED C5-6</w:t>
      </w:r>
      <w:r w:rsidR="002F372E">
        <w:rPr>
          <w:rFonts w:asciiTheme="minorHAnsi" w:hAnsiTheme="minorHAnsi"/>
          <w:b/>
          <w:bCs/>
          <w:sz w:val="26"/>
          <w:szCs w:val="26"/>
        </w:rPr>
        <w:t xml:space="preserve"> </w:t>
      </w:r>
      <w:r w:rsidR="002F372E" w:rsidRPr="002F372E">
        <w:rPr>
          <w:rFonts w:ascii="Calibri" w:hAnsi="Calibri"/>
          <w:b/>
          <w:bCs/>
          <w:sz w:val="26"/>
          <w:szCs w:val="26"/>
        </w:rPr>
        <w:t>and C6-7</w:t>
      </w:r>
      <w:r w:rsidR="002F372E">
        <w:rPr>
          <w:rFonts w:ascii="Calibri" w:hAnsi="Calibri"/>
          <w:b/>
          <w:bCs/>
          <w:sz w:val="26"/>
          <w:szCs w:val="26"/>
        </w:rPr>
        <w:t xml:space="preserve"> </w:t>
      </w:r>
      <w:r w:rsidRPr="002A4C92">
        <w:rPr>
          <w:rFonts w:asciiTheme="minorHAnsi" w:hAnsiTheme="minorHAnsi"/>
          <w:b/>
          <w:bCs/>
          <w:sz w:val="26"/>
          <w:szCs w:val="26"/>
        </w:rPr>
        <w:t>INTERVERTEBRAL DISC SPACE</w:t>
      </w:r>
      <w:r w:rsidR="002F372E">
        <w:rPr>
          <w:rFonts w:asciiTheme="minorHAnsi" w:hAnsiTheme="minorHAnsi"/>
          <w:b/>
          <w:bCs/>
          <w:sz w:val="26"/>
          <w:szCs w:val="26"/>
        </w:rPr>
        <w:t>S</w:t>
      </w:r>
      <w:r w:rsidRPr="002A4C92">
        <w:rPr>
          <w:rFonts w:asciiTheme="minorHAnsi" w:hAnsiTheme="minorHAnsi"/>
          <w:b/>
          <w:bCs/>
          <w:sz w:val="26"/>
          <w:szCs w:val="26"/>
        </w:rPr>
        <w:t xml:space="preserve">. </w:t>
      </w:r>
    </w:p>
    <w:p w:rsidR="0069213C" w:rsidRDefault="0069213C" w:rsidP="0069213C">
      <w:pPr>
        <w:tabs>
          <w:tab w:val="left" w:pos="6915"/>
        </w:tabs>
        <w:rPr>
          <w:rFonts w:ascii="Calibri" w:hAnsi="Calibri"/>
          <w:b/>
          <w:bCs/>
          <w:sz w:val="22"/>
        </w:rPr>
      </w:pPr>
    </w:p>
    <w:p w:rsidR="0069213C" w:rsidRDefault="0069213C" w:rsidP="0069213C">
      <w:pPr>
        <w:tabs>
          <w:tab w:val="left" w:pos="6915"/>
        </w:tabs>
        <w:rPr>
          <w:rFonts w:ascii="Calibri" w:hAnsi="Calibri"/>
          <w:b/>
          <w:bCs/>
          <w:sz w:val="22"/>
        </w:rPr>
      </w:pPr>
    </w:p>
    <w:p w:rsidR="0069213C" w:rsidRDefault="0069213C" w:rsidP="0069213C">
      <w:pPr>
        <w:tabs>
          <w:tab w:val="left" w:pos="6915"/>
        </w:tabs>
        <w:rPr>
          <w:rFonts w:ascii="Calibri" w:hAnsi="Calibri"/>
          <w:b/>
          <w:bCs/>
          <w:sz w:val="22"/>
        </w:rPr>
      </w:pPr>
    </w:p>
    <w:p w:rsidR="0069213C" w:rsidRDefault="0069213C" w:rsidP="0069213C">
      <w:pPr>
        <w:tabs>
          <w:tab w:val="left" w:pos="6915"/>
        </w:tabs>
        <w:rPr>
          <w:rFonts w:ascii="Calibri" w:hAnsi="Calibri"/>
          <w:b/>
          <w:bCs/>
          <w:sz w:val="22"/>
        </w:rPr>
      </w:pPr>
    </w:p>
    <w:p w:rsidR="0069018C" w:rsidRDefault="00493EC2" w:rsidP="0069018C">
      <w:pPr>
        <w:pStyle w:val="Normal0"/>
        <w:rPr>
          <w:rFonts w:asciiTheme="minorHAnsi" w:hAnsiTheme="minorHAnsi"/>
          <w:b/>
          <w:bCs/>
          <w:color w:val="000000"/>
        </w:rPr>
      </w:pPr>
      <w:r>
        <w:rPr>
          <w:rFonts w:asciiTheme="minorHAnsi" w:hAnsiTheme="minorHAnsi"/>
          <w:b/>
          <w:bCs/>
          <w:noProof/>
          <w:color w:val="000000"/>
          <w:lang w:val="en-IN" w:eastAsia="en-IN"/>
        </w:rPr>
        <w:drawing>
          <wp:inline distT="0" distB="0" distL="0" distR="0">
            <wp:extent cx="1066800" cy="419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018C" w:rsidRPr="0069018C" w:rsidRDefault="0069018C" w:rsidP="0069018C">
      <w:pPr>
        <w:pStyle w:val="NoSpacing"/>
        <w:rPr>
          <w:rFonts w:asciiTheme="minorHAnsi" w:hAnsiTheme="minorHAnsi"/>
          <w:b/>
          <w:bCs/>
        </w:rPr>
      </w:pPr>
      <w:r w:rsidRPr="0069018C">
        <w:rPr>
          <w:rFonts w:asciiTheme="minorHAnsi" w:hAnsiTheme="minorHAnsi"/>
          <w:b/>
          <w:bCs/>
        </w:rPr>
        <w:t>DR. NIKUNJ KOTHIA</w:t>
      </w:r>
      <w:r w:rsidRPr="0069018C">
        <w:rPr>
          <w:rFonts w:asciiTheme="minorHAnsi" w:hAnsiTheme="minorHAnsi"/>
          <w:b/>
          <w:bCs/>
        </w:rPr>
        <w:tab/>
      </w:r>
      <w:r w:rsidRPr="0069018C">
        <w:rPr>
          <w:rFonts w:asciiTheme="minorHAnsi" w:hAnsiTheme="minorHAnsi"/>
          <w:b/>
          <w:bCs/>
        </w:rPr>
        <w:tab/>
      </w:r>
      <w:r w:rsidRPr="0069018C">
        <w:rPr>
          <w:rFonts w:asciiTheme="minorHAnsi" w:hAnsiTheme="minorHAnsi"/>
          <w:b/>
          <w:bCs/>
        </w:rPr>
        <w:tab/>
        <w:t xml:space="preserve">                        </w:t>
      </w:r>
      <w:r w:rsidRPr="0069018C">
        <w:rPr>
          <w:rFonts w:asciiTheme="minorHAnsi" w:hAnsiTheme="minorHAnsi"/>
          <w:b/>
          <w:bCs/>
        </w:rPr>
        <w:tab/>
      </w:r>
      <w:r w:rsidRPr="0069018C">
        <w:rPr>
          <w:rFonts w:asciiTheme="minorHAnsi" w:hAnsiTheme="minorHAnsi"/>
          <w:b/>
          <w:bCs/>
        </w:rPr>
        <w:tab/>
      </w:r>
      <w:r w:rsidRPr="0069018C">
        <w:rPr>
          <w:rFonts w:asciiTheme="minorHAnsi" w:hAnsiTheme="minorHAnsi"/>
          <w:b/>
          <w:bCs/>
        </w:rPr>
        <w:tab/>
        <w:t xml:space="preserve">       </w:t>
      </w:r>
    </w:p>
    <w:p w:rsidR="00833523" w:rsidRPr="0069018C" w:rsidRDefault="0069018C" w:rsidP="0069018C">
      <w:pPr>
        <w:pStyle w:val="Normal0"/>
        <w:jc w:val="both"/>
        <w:rPr>
          <w:rFonts w:asciiTheme="minorHAnsi" w:hAnsiTheme="minorHAnsi"/>
          <w:bCs/>
          <w:color w:val="000000"/>
          <w:sz w:val="22"/>
        </w:rPr>
      </w:pPr>
      <w:r w:rsidRPr="0069018C">
        <w:rPr>
          <w:rFonts w:asciiTheme="minorHAnsi" w:hAnsiTheme="minorHAnsi"/>
          <w:b/>
          <w:bCs/>
        </w:rPr>
        <w:lastRenderedPageBreak/>
        <w:t>CONS. RADIOLOGIST</w:t>
      </w:r>
      <w:r w:rsidRPr="0069018C">
        <w:rPr>
          <w:rFonts w:asciiTheme="minorHAnsi" w:hAnsiTheme="minorHAnsi"/>
          <w:b/>
          <w:bCs/>
        </w:rPr>
        <w:tab/>
      </w:r>
    </w:p>
    <w:sectPr w:rsidR="00833523" w:rsidRPr="0069018C" w:rsidSect="00C9324F">
      <w:pgSz w:w="12240" w:h="15840"/>
      <w:pgMar w:top="3686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026C86"/>
    <w:multiLevelType w:val="hybridMultilevel"/>
    <w:tmpl w:val="3A809F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72E"/>
    <w:rsid w:val="000046BD"/>
    <w:rsid w:val="00013D09"/>
    <w:rsid w:val="00020B4C"/>
    <w:rsid w:val="00022341"/>
    <w:rsid w:val="00043021"/>
    <w:rsid w:val="0005038A"/>
    <w:rsid w:val="00050D33"/>
    <w:rsid w:val="00083000"/>
    <w:rsid w:val="00087C99"/>
    <w:rsid w:val="00097E20"/>
    <w:rsid w:val="000A2D94"/>
    <w:rsid w:val="000C2F8E"/>
    <w:rsid w:val="000F0D99"/>
    <w:rsid w:val="00102194"/>
    <w:rsid w:val="00102A69"/>
    <w:rsid w:val="00131D66"/>
    <w:rsid w:val="00135232"/>
    <w:rsid w:val="00136256"/>
    <w:rsid w:val="00157A66"/>
    <w:rsid w:val="00163279"/>
    <w:rsid w:val="00164404"/>
    <w:rsid w:val="00164FBA"/>
    <w:rsid w:val="00166FED"/>
    <w:rsid w:val="00174A4C"/>
    <w:rsid w:val="00175669"/>
    <w:rsid w:val="00176765"/>
    <w:rsid w:val="00184F3E"/>
    <w:rsid w:val="001949BF"/>
    <w:rsid w:val="001A3933"/>
    <w:rsid w:val="001B3E76"/>
    <w:rsid w:val="001B631F"/>
    <w:rsid w:val="001C06A4"/>
    <w:rsid w:val="001C7FC9"/>
    <w:rsid w:val="001D1AAD"/>
    <w:rsid w:val="001D1F34"/>
    <w:rsid w:val="001D3831"/>
    <w:rsid w:val="001D3B47"/>
    <w:rsid w:val="001F07A7"/>
    <w:rsid w:val="001F4958"/>
    <w:rsid w:val="00250680"/>
    <w:rsid w:val="00255E0B"/>
    <w:rsid w:val="00271F0E"/>
    <w:rsid w:val="00275743"/>
    <w:rsid w:val="00276DD3"/>
    <w:rsid w:val="00283F39"/>
    <w:rsid w:val="00290063"/>
    <w:rsid w:val="002935E3"/>
    <w:rsid w:val="002A7202"/>
    <w:rsid w:val="002B2B39"/>
    <w:rsid w:val="002C43FD"/>
    <w:rsid w:val="002C4F53"/>
    <w:rsid w:val="002C58AE"/>
    <w:rsid w:val="002C7E96"/>
    <w:rsid w:val="002F372E"/>
    <w:rsid w:val="00303694"/>
    <w:rsid w:val="00303CF0"/>
    <w:rsid w:val="003063C3"/>
    <w:rsid w:val="00310B84"/>
    <w:rsid w:val="003116A9"/>
    <w:rsid w:val="00311E57"/>
    <w:rsid w:val="00317C36"/>
    <w:rsid w:val="00321D92"/>
    <w:rsid w:val="00324669"/>
    <w:rsid w:val="00365ED9"/>
    <w:rsid w:val="00371D0A"/>
    <w:rsid w:val="00375158"/>
    <w:rsid w:val="003B488E"/>
    <w:rsid w:val="003C6938"/>
    <w:rsid w:val="003E779E"/>
    <w:rsid w:val="003F1029"/>
    <w:rsid w:val="003F4EB4"/>
    <w:rsid w:val="00411EF8"/>
    <w:rsid w:val="00423476"/>
    <w:rsid w:val="00440E46"/>
    <w:rsid w:val="00453487"/>
    <w:rsid w:val="00465C99"/>
    <w:rsid w:val="00480A43"/>
    <w:rsid w:val="00481FBF"/>
    <w:rsid w:val="004827CE"/>
    <w:rsid w:val="004917A2"/>
    <w:rsid w:val="00493EC2"/>
    <w:rsid w:val="00496AC1"/>
    <w:rsid w:val="00497667"/>
    <w:rsid w:val="004C56F4"/>
    <w:rsid w:val="004C5AB8"/>
    <w:rsid w:val="004D6AEE"/>
    <w:rsid w:val="004E69B7"/>
    <w:rsid w:val="004F26E1"/>
    <w:rsid w:val="00501629"/>
    <w:rsid w:val="00512EC2"/>
    <w:rsid w:val="00533B1B"/>
    <w:rsid w:val="00535991"/>
    <w:rsid w:val="00542ECB"/>
    <w:rsid w:val="0059557F"/>
    <w:rsid w:val="0059590B"/>
    <w:rsid w:val="005A6DB6"/>
    <w:rsid w:val="005C356B"/>
    <w:rsid w:val="005F5199"/>
    <w:rsid w:val="00612C9F"/>
    <w:rsid w:val="0062144C"/>
    <w:rsid w:val="00624CB3"/>
    <w:rsid w:val="0065004E"/>
    <w:rsid w:val="0066222E"/>
    <w:rsid w:val="006739B3"/>
    <w:rsid w:val="00687D8D"/>
    <w:rsid w:val="0069018C"/>
    <w:rsid w:val="0069213C"/>
    <w:rsid w:val="006A080A"/>
    <w:rsid w:val="006A2648"/>
    <w:rsid w:val="006E08DC"/>
    <w:rsid w:val="00710462"/>
    <w:rsid w:val="00710D85"/>
    <w:rsid w:val="00711D22"/>
    <w:rsid w:val="00737A71"/>
    <w:rsid w:val="00742BBC"/>
    <w:rsid w:val="0074680F"/>
    <w:rsid w:val="00752C77"/>
    <w:rsid w:val="00756CE5"/>
    <w:rsid w:val="0076350F"/>
    <w:rsid w:val="007746D3"/>
    <w:rsid w:val="00785C25"/>
    <w:rsid w:val="007872EA"/>
    <w:rsid w:val="00791122"/>
    <w:rsid w:val="007934C5"/>
    <w:rsid w:val="007A010C"/>
    <w:rsid w:val="007C22C0"/>
    <w:rsid w:val="007E1E64"/>
    <w:rsid w:val="007F4378"/>
    <w:rsid w:val="007F452F"/>
    <w:rsid w:val="00803BB5"/>
    <w:rsid w:val="00814E1F"/>
    <w:rsid w:val="00821F8E"/>
    <w:rsid w:val="008246C5"/>
    <w:rsid w:val="00833523"/>
    <w:rsid w:val="00853208"/>
    <w:rsid w:val="00884584"/>
    <w:rsid w:val="008971DE"/>
    <w:rsid w:val="008E532D"/>
    <w:rsid w:val="00901A70"/>
    <w:rsid w:val="009112B7"/>
    <w:rsid w:val="009252DB"/>
    <w:rsid w:val="00937CB1"/>
    <w:rsid w:val="00951EB5"/>
    <w:rsid w:val="00961ADD"/>
    <w:rsid w:val="00977508"/>
    <w:rsid w:val="00985EF5"/>
    <w:rsid w:val="009958D6"/>
    <w:rsid w:val="009A53B0"/>
    <w:rsid w:val="009B393E"/>
    <w:rsid w:val="009D4C54"/>
    <w:rsid w:val="009E1EDB"/>
    <w:rsid w:val="009E34F4"/>
    <w:rsid w:val="00A070A2"/>
    <w:rsid w:val="00A076CC"/>
    <w:rsid w:val="00A13890"/>
    <w:rsid w:val="00A21519"/>
    <w:rsid w:val="00A70C10"/>
    <w:rsid w:val="00A82321"/>
    <w:rsid w:val="00A838BD"/>
    <w:rsid w:val="00A94E5B"/>
    <w:rsid w:val="00A97BB0"/>
    <w:rsid w:val="00AD3581"/>
    <w:rsid w:val="00AE1A01"/>
    <w:rsid w:val="00AE474D"/>
    <w:rsid w:val="00B02E19"/>
    <w:rsid w:val="00B053A9"/>
    <w:rsid w:val="00B17768"/>
    <w:rsid w:val="00B40069"/>
    <w:rsid w:val="00B4397D"/>
    <w:rsid w:val="00B52223"/>
    <w:rsid w:val="00B528C7"/>
    <w:rsid w:val="00B64D2E"/>
    <w:rsid w:val="00B72025"/>
    <w:rsid w:val="00B73027"/>
    <w:rsid w:val="00BB5E2D"/>
    <w:rsid w:val="00BC5413"/>
    <w:rsid w:val="00BD331F"/>
    <w:rsid w:val="00BD7BB4"/>
    <w:rsid w:val="00C03016"/>
    <w:rsid w:val="00C04188"/>
    <w:rsid w:val="00C05A84"/>
    <w:rsid w:val="00C071AC"/>
    <w:rsid w:val="00C11DFD"/>
    <w:rsid w:val="00C21190"/>
    <w:rsid w:val="00C2791A"/>
    <w:rsid w:val="00C304CE"/>
    <w:rsid w:val="00C37FC7"/>
    <w:rsid w:val="00C465F0"/>
    <w:rsid w:val="00C55DA3"/>
    <w:rsid w:val="00C87E93"/>
    <w:rsid w:val="00C9324F"/>
    <w:rsid w:val="00CC7DEF"/>
    <w:rsid w:val="00CD5995"/>
    <w:rsid w:val="00CF6EB0"/>
    <w:rsid w:val="00CF6EFD"/>
    <w:rsid w:val="00D14E27"/>
    <w:rsid w:val="00D2069F"/>
    <w:rsid w:val="00D20EF4"/>
    <w:rsid w:val="00D50149"/>
    <w:rsid w:val="00D61EA8"/>
    <w:rsid w:val="00D631B1"/>
    <w:rsid w:val="00D810B4"/>
    <w:rsid w:val="00DA0327"/>
    <w:rsid w:val="00DA1FF3"/>
    <w:rsid w:val="00DA454B"/>
    <w:rsid w:val="00DA581D"/>
    <w:rsid w:val="00DA6624"/>
    <w:rsid w:val="00DB1FE1"/>
    <w:rsid w:val="00DB3EF0"/>
    <w:rsid w:val="00DC6D84"/>
    <w:rsid w:val="00DD1FC6"/>
    <w:rsid w:val="00DD255D"/>
    <w:rsid w:val="00DE6EDF"/>
    <w:rsid w:val="00E01DCF"/>
    <w:rsid w:val="00E63314"/>
    <w:rsid w:val="00E63D46"/>
    <w:rsid w:val="00E9245C"/>
    <w:rsid w:val="00E96A40"/>
    <w:rsid w:val="00EA0F35"/>
    <w:rsid w:val="00EB76DA"/>
    <w:rsid w:val="00EC7602"/>
    <w:rsid w:val="00F14AD9"/>
    <w:rsid w:val="00F22556"/>
    <w:rsid w:val="00F2774D"/>
    <w:rsid w:val="00F321B9"/>
    <w:rsid w:val="00F3300E"/>
    <w:rsid w:val="00F6273B"/>
    <w:rsid w:val="00F640BC"/>
    <w:rsid w:val="00F71AED"/>
    <w:rsid w:val="00F72190"/>
    <w:rsid w:val="00F75085"/>
    <w:rsid w:val="00F75BC2"/>
    <w:rsid w:val="00F935FC"/>
    <w:rsid w:val="00F94366"/>
    <w:rsid w:val="00F950D9"/>
    <w:rsid w:val="00FB2CEA"/>
    <w:rsid w:val="00FB3C9A"/>
    <w:rsid w:val="00FD1584"/>
    <w:rsid w:val="00FD18AD"/>
    <w:rsid w:val="00FF0233"/>
    <w:rsid w:val="00FF379E"/>
    <w:rsid w:val="00FF4F15"/>
    <w:rsid w:val="00FF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35101E"/>
  <w15:docId w15:val="{B7D8D426-6424-4E6D-8439-9DBD30C89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080A"/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1DF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0">
    <w:name w:val="[Normal]"/>
    <w:rsid w:val="00FF52F6"/>
    <w:pPr>
      <w:autoSpaceDE w:val="0"/>
      <w:autoSpaceDN w:val="0"/>
      <w:adjustRightInd w:val="0"/>
    </w:pPr>
    <w:rPr>
      <w:rFonts w:ascii="Arial" w:hAnsi="Arial" w:cs="Arial"/>
      <w:sz w:val="24"/>
      <w:szCs w:val="24"/>
      <w:lang w:bidi="ar-SA"/>
    </w:rPr>
  </w:style>
  <w:style w:type="paragraph" w:styleId="NoSpacing">
    <w:name w:val="No Spacing"/>
    <w:uiPriority w:val="1"/>
    <w:qFormat/>
    <w:rsid w:val="00131D66"/>
    <w:rPr>
      <w:sz w:val="24"/>
      <w:szCs w:val="24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324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24F"/>
    <w:rPr>
      <w:rFonts w:ascii="Segoe UI" w:hAnsi="Segoe UI" w:cs="Segoe UI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XRAY%20FORMATS\X-Ray_Spine%20Cervical%20AP%20and%20Lateral_Spondylosi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1E9697-EFD3-42A7-9755-7C0F8F488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X-Ray_Spine Cervical AP and Lateral_Spondylosis</Template>
  <TotalTime>14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: Patient_Name</vt:lpstr>
    </vt:vector>
  </TitlesOfParts>
  <Company>Shree International</Company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: Patient_Name</dc:title>
  <dc:subject/>
  <dc:creator>Admin</dc:creator>
  <cp:keywords/>
  <dc:description/>
  <cp:lastModifiedBy>Admin</cp:lastModifiedBy>
  <cp:revision>3</cp:revision>
  <cp:lastPrinted>2026-08-06T14:41:00Z</cp:lastPrinted>
  <dcterms:created xsi:type="dcterms:W3CDTF">2026-08-06T14:26:00Z</dcterms:created>
  <dcterms:modified xsi:type="dcterms:W3CDTF">2026-08-06T14:41:00Z</dcterms:modified>
</cp:coreProperties>
</file>