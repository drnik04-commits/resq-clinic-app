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33"/>
        <w:gridCol w:w="4037"/>
        <w:gridCol w:w="2293"/>
        <w:gridCol w:w="1655"/>
      </w:tblGrid>
      <w:tr w:rsidR="00450B5F" w:rsidTr="00450B5F">
        <w:trPr>
          <w:trHeight w:val="367"/>
        </w:trPr>
        <w:tc>
          <w:tcPr>
            <w:tcW w:w="1633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450B5F" w:rsidRPr="00450B5F" w:rsidRDefault="00450B5F">
            <w:pPr>
              <w:ind w:left="90" w:right="-108"/>
              <w:rPr>
                <w:rFonts w:ascii="Calibri" w:hAnsi="Calibri"/>
                <w:b/>
                <w:lang w:bidi="hi-IN"/>
              </w:rPr>
            </w:pPr>
            <w:r w:rsidRPr="00450B5F">
              <w:rPr>
                <w:rFonts w:ascii="Calibri" w:hAnsi="Calibri"/>
                <w:b/>
                <w:lang w:bidi="hi-IN"/>
              </w:rPr>
              <w:t>NAME         :</w:t>
            </w:r>
          </w:p>
        </w:tc>
        <w:tc>
          <w:tcPr>
            <w:tcW w:w="4037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450B5F" w:rsidRPr="00450B5F" w:rsidRDefault="00153E1E">
            <w:pPr>
              <w:rPr>
                <w:rFonts w:ascii="Calibri" w:hAnsi="Calibri"/>
                <w:b/>
                <w:lang w:bidi="hi-IN"/>
              </w:rPr>
            </w:pPr>
            <w:bookmarkStart w:id="0" w:name="_GoBack"/>
            <w:r>
              <w:rPr>
                <w:rFonts w:ascii="Calibri" w:hAnsi="Calibri"/>
                <w:b/>
                <w:lang w:bidi="hi-IN"/>
              </w:rPr>
              <w:t>AARAV GANDHI</w:t>
            </w:r>
            <w:bookmarkEnd w:id="0"/>
          </w:p>
        </w:tc>
        <w:tc>
          <w:tcPr>
            <w:tcW w:w="2293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450B5F" w:rsidRPr="00450B5F" w:rsidRDefault="00450B5F">
            <w:pPr>
              <w:ind w:right="-54"/>
              <w:jc w:val="right"/>
              <w:rPr>
                <w:rFonts w:ascii="Calibri" w:hAnsi="Calibri"/>
                <w:b/>
                <w:lang w:bidi="hi-IN"/>
              </w:rPr>
            </w:pPr>
            <w:r w:rsidRPr="00450B5F">
              <w:rPr>
                <w:rFonts w:ascii="Calibri" w:hAnsi="Calibri"/>
                <w:b/>
                <w:lang w:bidi="hi-IN"/>
              </w:rPr>
              <w:t>DATE :</w:t>
            </w:r>
          </w:p>
        </w:tc>
        <w:tc>
          <w:tcPr>
            <w:tcW w:w="1655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450B5F" w:rsidRPr="00450B5F" w:rsidRDefault="00153E1E" w:rsidP="00153E1E">
            <w:pPr>
              <w:ind w:right="-90"/>
              <w:rPr>
                <w:rFonts w:ascii="Calibri" w:hAnsi="Calibri"/>
                <w:b/>
                <w:lang w:bidi="hi-IN"/>
              </w:rPr>
            </w:pPr>
            <w:r>
              <w:rPr>
                <w:rFonts w:ascii="Calibri" w:hAnsi="Calibri"/>
                <w:b/>
                <w:lang w:bidi="hi-IN"/>
              </w:rPr>
              <w:t>05</w:t>
            </w:r>
            <w:r w:rsidR="00450B5F" w:rsidRPr="00450B5F">
              <w:rPr>
                <w:rFonts w:ascii="Calibri" w:hAnsi="Calibri"/>
                <w:b/>
                <w:lang w:bidi="hi-IN"/>
              </w:rPr>
              <w:t>/0</w:t>
            </w:r>
            <w:r>
              <w:rPr>
                <w:rFonts w:ascii="Calibri" w:hAnsi="Calibri"/>
                <w:b/>
                <w:lang w:bidi="hi-IN"/>
              </w:rPr>
              <w:t>8</w:t>
            </w:r>
            <w:r w:rsidR="00450B5F" w:rsidRPr="00450B5F">
              <w:rPr>
                <w:rFonts w:ascii="Calibri" w:hAnsi="Calibri"/>
                <w:b/>
                <w:lang w:bidi="hi-IN"/>
              </w:rPr>
              <w:t>/2026</w:t>
            </w:r>
          </w:p>
        </w:tc>
      </w:tr>
      <w:tr w:rsidR="00450B5F" w:rsidTr="00450B5F">
        <w:trPr>
          <w:trHeight w:val="367"/>
        </w:trPr>
        <w:tc>
          <w:tcPr>
            <w:tcW w:w="1633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450B5F" w:rsidRPr="00450B5F" w:rsidRDefault="00450B5F">
            <w:pPr>
              <w:ind w:left="90" w:right="-108"/>
              <w:rPr>
                <w:rFonts w:ascii="Calibri" w:hAnsi="Calibri"/>
                <w:b/>
                <w:lang w:bidi="hi-IN"/>
              </w:rPr>
            </w:pPr>
            <w:r w:rsidRPr="00450B5F">
              <w:rPr>
                <w:rFonts w:ascii="Calibri" w:hAnsi="Calibri"/>
                <w:b/>
                <w:lang w:bidi="hi-IN"/>
              </w:rPr>
              <w:t>AGE/SEX   :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50B5F" w:rsidRPr="00450B5F" w:rsidRDefault="00153E1E">
            <w:pPr>
              <w:rPr>
                <w:rFonts w:ascii="Calibri" w:hAnsi="Calibri"/>
                <w:b/>
                <w:lang w:bidi="hi-IN"/>
              </w:rPr>
            </w:pPr>
            <w:r>
              <w:rPr>
                <w:rFonts w:ascii="Calibri" w:hAnsi="Calibri"/>
                <w:b/>
                <w:lang w:bidi="hi-IN"/>
              </w:rPr>
              <w:t xml:space="preserve">13 </w:t>
            </w:r>
            <w:r w:rsidR="00450B5F" w:rsidRPr="00450B5F">
              <w:rPr>
                <w:rFonts w:ascii="Calibri" w:hAnsi="Calibri"/>
                <w:b/>
                <w:lang w:bidi="hi-IN"/>
              </w:rPr>
              <w:t>YRS/MALE</w:t>
            </w: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450B5F" w:rsidRPr="00450B5F" w:rsidRDefault="00450B5F">
            <w:pPr>
              <w:ind w:left="-108" w:right="-54"/>
              <w:rPr>
                <w:rFonts w:ascii="Calibri" w:hAnsi="Calibri"/>
                <w:b/>
                <w:lang w:bidi="hi-IN"/>
              </w:rPr>
            </w:pP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450B5F" w:rsidRPr="00450B5F" w:rsidRDefault="00450B5F">
            <w:pPr>
              <w:ind w:right="-90"/>
              <w:rPr>
                <w:rFonts w:ascii="Calibri" w:hAnsi="Calibri"/>
                <w:b/>
                <w:lang w:bidi="hi-IN"/>
              </w:rPr>
            </w:pPr>
          </w:p>
        </w:tc>
      </w:tr>
      <w:tr w:rsidR="00450B5F" w:rsidTr="00450B5F">
        <w:trPr>
          <w:trHeight w:val="197"/>
        </w:trPr>
        <w:tc>
          <w:tcPr>
            <w:tcW w:w="1633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450B5F" w:rsidRPr="00450B5F" w:rsidRDefault="00450B5F">
            <w:pPr>
              <w:ind w:left="90" w:right="-108"/>
              <w:rPr>
                <w:rFonts w:ascii="Calibri" w:hAnsi="Calibri"/>
                <w:b/>
                <w:lang w:bidi="hi-IN"/>
              </w:rPr>
            </w:pPr>
            <w:r w:rsidRPr="00450B5F">
              <w:rPr>
                <w:rFonts w:ascii="Calibri" w:hAnsi="Calibri"/>
                <w:b/>
                <w:lang w:bidi="hi-IN"/>
              </w:rPr>
              <w:t xml:space="preserve">REF BY </w:t>
            </w:r>
            <w:proofErr w:type="spellStart"/>
            <w:r w:rsidRPr="00450B5F">
              <w:rPr>
                <w:rFonts w:ascii="Calibri" w:hAnsi="Calibri"/>
                <w:b/>
                <w:lang w:bidi="hi-IN"/>
              </w:rPr>
              <w:t>Dr</w:t>
            </w:r>
            <w:proofErr w:type="spellEnd"/>
            <w:r w:rsidRPr="00450B5F">
              <w:rPr>
                <w:rFonts w:ascii="Calibri" w:hAnsi="Calibri"/>
                <w:b/>
                <w:lang w:bidi="hi-IN"/>
              </w:rPr>
              <w:t xml:space="preserve"> :</w:t>
            </w:r>
          </w:p>
        </w:tc>
        <w:tc>
          <w:tcPr>
            <w:tcW w:w="7985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450B5F" w:rsidRPr="00450B5F" w:rsidRDefault="006B39EE">
            <w:pPr>
              <w:ind w:right="-90"/>
              <w:rPr>
                <w:rFonts w:ascii="Calibri" w:hAnsi="Calibri"/>
                <w:b/>
                <w:lang w:bidi="hi-IN"/>
              </w:rPr>
            </w:pPr>
            <w:r>
              <w:rPr>
                <w:rFonts w:ascii="Calibri" w:hAnsi="Calibri"/>
                <w:b/>
                <w:lang w:bidi="hi-IN"/>
              </w:rPr>
              <w:t>RONAK SHAH</w:t>
            </w:r>
          </w:p>
        </w:tc>
      </w:tr>
    </w:tbl>
    <w:p w:rsidR="00C11DFD" w:rsidRDefault="00C11DFD"/>
    <w:p w:rsidR="006F78E4" w:rsidRDefault="006F78E4" w:rsidP="006F78E4">
      <w:pPr>
        <w:rPr>
          <w:rFonts w:ascii="Century" w:hAnsi="Century"/>
        </w:rPr>
      </w:pPr>
    </w:p>
    <w:tbl>
      <w:tblPr>
        <w:tblW w:w="9579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579"/>
      </w:tblGrid>
      <w:tr w:rsidR="006F78E4" w:rsidRPr="00D85068" w:rsidTr="008B6D42">
        <w:trPr>
          <w:trHeight w:val="380"/>
        </w:trPr>
        <w:tc>
          <w:tcPr>
            <w:tcW w:w="9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8E4" w:rsidRPr="00623372" w:rsidRDefault="003A20EC" w:rsidP="00153E1E">
            <w:pPr>
              <w:pStyle w:val="Normal0"/>
              <w:tabs>
                <w:tab w:val="center" w:pos="4759"/>
              </w:tabs>
              <w:jc w:val="center"/>
              <w:rPr>
                <w:rFonts w:asciiTheme="minorHAnsi" w:hAnsiTheme="minorHAnsi" w:cs="Times New Roman"/>
                <w:b/>
                <w:color w:val="FF0000"/>
                <w:sz w:val="28"/>
                <w:szCs w:val="28"/>
              </w:rPr>
            </w:pPr>
            <w:r w:rsidRPr="00623372"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  <w:t xml:space="preserve">X-RAY:  </w:t>
            </w:r>
            <w:r w:rsidR="00195773"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  <w:t>RIGHT</w:t>
            </w:r>
            <w:r w:rsidR="00153E1E"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  <w:t xml:space="preserve"> FOOT AP /OBLIQUE &amp; RIGHT ANKLE JOINT </w:t>
            </w:r>
            <w:r w:rsidR="00E92458" w:rsidRPr="00623372"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  <w:t>AP</w:t>
            </w:r>
            <w:r w:rsidR="006F78E4" w:rsidRPr="00623372"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  <w:t xml:space="preserve">  VIEW</w:t>
            </w:r>
            <w:r w:rsidR="00195773"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  <w:t>S</w:t>
            </w:r>
            <w:r w:rsidR="006F78E4" w:rsidRPr="00623372"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  <w:t>)</w:t>
            </w:r>
          </w:p>
        </w:tc>
      </w:tr>
    </w:tbl>
    <w:p w:rsidR="006F78E4" w:rsidRPr="00D85068" w:rsidRDefault="006F78E4" w:rsidP="006F78E4">
      <w:pPr>
        <w:pStyle w:val="Normal0"/>
        <w:jc w:val="both"/>
        <w:rPr>
          <w:rFonts w:ascii="Century" w:hAnsi="Century" w:cs="Times New Roman"/>
          <w:b/>
          <w:bCs/>
          <w:sz w:val="28"/>
          <w:szCs w:val="28"/>
        </w:rPr>
      </w:pPr>
    </w:p>
    <w:p w:rsidR="006F78E4" w:rsidRPr="00623372" w:rsidRDefault="006F78E4" w:rsidP="006F78E4">
      <w:pPr>
        <w:pStyle w:val="Normal0"/>
        <w:rPr>
          <w:rFonts w:asciiTheme="minorHAnsi" w:hAnsiTheme="minorHAnsi" w:cs="Times New Roman"/>
          <w:sz w:val="28"/>
          <w:szCs w:val="28"/>
        </w:rPr>
      </w:pPr>
      <w:r w:rsidRPr="00623372">
        <w:rPr>
          <w:rFonts w:asciiTheme="minorHAnsi" w:hAnsiTheme="minorHAnsi" w:cs="Times New Roman"/>
          <w:sz w:val="28"/>
          <w:szCs w:val="28"/>
        </w:rPr>
        <w:t>The bones of the</w:t>
      </w:r>
      <w:r w:rsidRPr="00623372">
        <w:rPr>
          <w:rFonts w:asciiTheme="minorHAnsi" w:hAnsiTheme="minorHAnsi" w:cs="Times New Roman"/>
          <w:color w:val="000000"/>
          <w:sz w:val="32"/>
          <w:szCs w:val="32"/>
        </w:rPr>
        <w:t xml:space="preserve"> </w:t>
      </w:r>
      <w:r w:rsidR="00153E1E">
        <w:rPr>
          <w:rFonts w:asciiTheme="minorHAnsi" w:hAnsiTheme="minorHAnsi" w:cs="Times New Roman"/>
          <w:color w:val="000000"/>
          <w:sz w:val="28"/>
          <w:szCs w:val="28"/>
        </w:rPr>
        <w:t>foot &amp; ankle</w:t>
      </w:r>
      <w:r w:rsidRPr="00623372">
        <w:rPr>
          <w:rFonts w:asciiTheme="minorHAnsi" w:hAnsiTheme="minorHAnsi" w:cs="Times New Roman"/>
          <w:sz w:val="28"/>
          <w:szCs w:val="28"/>
        </w:rPr>
        <w:t xml:space="preserve"> ankle joint show normal alignment</w:t>
      </w:r>
      <w:r w:rsidR="0059785D">
        <w:rPr>
          <w:rFonts w:asciiTheme="minorHAnsi" w:hAnsiTheme="minorHAnsi" w:cs="Times New Roman"/>
          <w:sz w:val="28"/>
          <w:szCs w:val="28"/>
        </w:rPr>
        <w:t xml:space="preserve"> &amp; </w:t>
      </w:r>
      <w:proofErr w:type="spellStart"/>
      <w:r w:rsidR="0059785D">
        <w:rPr>
          <w:rFonts w:asciiTheme="minorHAnsi" w:hAnsiTheme="minorHAnsi" w:cs="Times New Roman"/>
          <w:sz w:val="28"/>
          <w:szCs w:val="28"/>
        </w:rPr>
        <w:t>mineralisation</w:t>
      </w:r>
      <w:proofErr w:type="spellEnd"/>
      <w:r w:rsidRPr="00623372">
        <w:rPr>
          <w:rFonts w:asciiTheme="minorHAnsi" w:hAnsiTheme="minorHAnsi" w:cs="Times New Roman"/>
          <w:sz w:val="28"/>
          <w:szCs w:val="28"/>
        </w:rPr>
        <w:t>.</w:t>
      </w:r>
    </w:p>
    <w:p w:rsidR="006F78E4" w:rsidRPr="00623372" w:rsidRDefault="006F78E4" w:rsidP="006F78E4">
      <w:pPr>
        <w:pStyle w:val="Normal0"/>
        <w:rPr>
          <w:rFonts w:asciiTheme="minorHAnsi" w:hAnsiTheme="minorHAnsi" w:cs="Times New Roman"/>
          <w:sz w:val="28"/>
          <w:szCs w:val="28"/>
        </w:rPr>
      </w:pPr>
    </w:p>
    <w:p w:rsidR="006F78E4" w:rsidRPr="00623372" w:rsidRDefault="006F78E4" w:rsidP="006F78E4">
      <w:pPr>
        <w:pStyle w:val="Normal0"/>
        <w:rPr>
          <w:rFonts w:asciiTheme="minorHAnsi" w:hAnsiTheme="minorHAnsi" w:cs="Times New Roman"/>
          <w:sz w:val="28"/>
          <w:szCs w:val="28"/>
        </w:rPr>
      </w:pPr>
      <w:r w:rsidRPr="00623372">
        <w:rPr>
          <w:rFonts w:asciiTheme="minorHAnsi" w:hAnsiTheme="minorHAnsi" w:cs="Times New Roman"/>
          <w:sz w:val="28"/>
          <w:szCs w:val="28"/>
        </w:rPr>
        <w:t>There is no evidence of fracture</w:t>
      </w:r>
      <w:r w:rsidR="0059785D">
        <w:rPr>
          <w:rFonts w:asciiTheme="minorHAnsi" w:hAnsiTheme="minorHAnsi" w:cs="Times New Roman"/>
          <w:sz w:val="28"/>
          <w:szCs w:val="28"/>
        </w:rPr>
        <w:t xml:space="preserve"> or dislocation</w:t>
      </w:r>
      <w:r w:rsidRPr="00623372">
        <w:rPr>
          <w:rFonts w:asciiTheme="minorHAnsi" w:hAnsiTheme="minorHAnsi" w:cs="Times New Roman"/>
          <w:sz w:val="28"/>
          <w:szCs w:val="28"/>
        </w:rPr>
        <w:t xml:space="preserve">. </w:t>
      </w:r>
    </w:p>
    <w:p w:rsidR="006F78E4" w:rsidRPr="00623372" w:rsidRDefault="006F78E4" w:rsidP="006F78E4">
      <w:pPr>
        <w:pStyle w:val="Normal0"/>
        <w:rPr>
          <w:rFonts w:asciiTheme="minorHAnsi" w:hAnsiTheme="minorHAnsi" w:cs="Times New Roman"/>
          <w:sz w:val="28"/>
          <w:szCs w:val="28"/>
        </w:rPr>
      </w:pPr>
    </w:p>
    <w:p w:rsidR="006F78E4" w:rsidRPr="00623372" w:rsidRDefault="006F78E4" w:rsidP="006F78E4">
      <w:pPr>
        <w:pStyle w:val="Normal0"/>
        <w:rPr>
          <w:rFonts w:asciiTheme="minorHAnsi" w:hAnsiTheme="minorHAnsi" w:cs="Times New Roman"/>
          <w:sz w:val="28"/>
          <w:szCs w:val="28"/>
        </w:rPr>
      </w:pPr>
      <w:r w:rsidRPr="00623372">
        <w:rPr>
          <w:rFonts w:asciiTheme="minorHAnsi" w:hAnsiTheme="minorHAnsi" w:cs="Times New Roman"/>
          <w:sz w:val="28"/>
          <w:szCs w:val="28"/>
        </w:rPr>
        <w:t xml:space="preserve">No focal sclerotic or lytic lesion noted. </w:t>
      </w:r>
    </w:p>
    <w:p w:rsidR="0059785D" w:rsidRDefault="0059785D" w:rsidP="0059785D">
      <w:pPr>
        <w:pStyle w:val="Normal0"/>
        <w:rPr>
          <w:rFonts w:asciiTheme="minorHAnsi" w:hAnsiTheme="minorHAnsi" w:cs="Times New Roman"/>
          <w:sz w:val="28"/>
          <w:szCs w:val="28"/>
          <w:u w:val="single"/>
        </w:rPr>
      </w:pPr>
    </w:p>
    <w:p w:rsidR="0059785D" w:rsidRPr="008F1B62" w:rsidRDefault="0059785D" w:rsidP="0059785D">
      <w:pPr>
        <w:pStyle w:val="Normal0"/>
        <w:rPr>
          <w:rFonts w:asciiTheme="minorHAnsi" w:hAnsiTheme="minorHAnsi" w:cs="Times New Roman"/>
          <w:sz w:val="28"/>
          <w:szCs w:val="28"/>
        </w:rPr>
      </w:pPr>
      <w:r w:rsidRPr="008F1B62">
        <w:rPr>
          <w:rFonts w:asciiTheme="minorHAnsi" w:hAnsiTheme="minorHAnsi" w:cs="Times New Roman"/>
          <w:sz w:val="28"/>
          <w:szCs w:val="28"/>
        </w:rPr>
        <w:t>No calcaneal spur is noted.</w:t>
      </w:r>
    </w:p>
    <w:p w:rsidR="006F78E4" w:rsidRPr="00623372" w:rsidRDefault="006F78E4" w:rsidP="006F78E4">
      <w:pPr>
        <w:pStyle w:val="Normal0"/>
        <w:rPr>
          <w:rFonts w:asciiTheme="minorHAnsi" w:hAnsiTheme="minorHAnsi" w:cs="Times New Roman"/>
          <w:sz w:val="28"/>
          <w:szCs w:val="28"/>
        </w:rPr>
      </w:pPr>
    </w:p>
    <w:p w:rsidR="006F78E4" w:rsidRPr="008F1B62" w:rsidRDefault="0059785D" w:rsidP="006F78E4">
      <w:pPr>
        <w:pStyle w:val="Normal0"/>
        <w:rPr>
          <w:rFonts w:asciiTheme="minorHAnsi" w:hAnsiTheme="minorHAnsi" w:cs="Times New Roman"/>
          <w:b/>
          <w:sz w:val="28"/>
          <w:szCs w:val="28"/>
        </w:rPr>
      </w:pPr>
      <w:proofErr w:type="gramStart"/>
      <w:r w:rsidRPr="008F1B62">
        <w:rPr>
          <w:rFonts w:asciiTheme="minorHAnsi" w:hAnsiTheme="minorHAnsi" w:cs="Times New Roman"/>
          <w:b/>
          <w:sz w:val="28"/>
          <w:szCs w:val="28"/>
        </w:rPr>
        <w:t>Soft  tissue</w:t>
      </w:r>
      <w:proofErr w:type="gramEnd"/>
      <w:r w:rsidRPr="008F1B62">
        <w:rPr>
          <w:rFonts w:asciiTheme="minorHAnsi" w:hAnsiTheme="minorHAnsi" w:cs="Times New Roman"/>
          <w:b/>
          <w:sz w:val="28"/>
          <w:szCs w:val="28"/>
        </w:rPr>
        <w:t xml:space="preserve"> planes appears </w:t>
      </w:r>
      <w:r w:rsidR="008F1B62" w:rsidRPr="008F1B62">
        <w:rPr>
          <w:rFonts w:asciiTheme="minorHAnsi" w:hAnsiTheme="minorHAnsi" w:cs="Times New Roman"/>
          <w:b/>
          <w:sz w:val="28"/>
          <w:szCs w:val="28"/>
        </w:rPr>
        <w:t>swollen</w:t>
      </w:r>
      <w:r w:rsidRPr="008F1B62">
        <w:rPr>
          <w:rFonts w:asciiTheme="minorHAnsi" w:hAnsiTheme="minorHAnsi" w:cs="Times New Roman"/>
          <w:b/>
          <w:sz w:val="28"/>
          <w:szCs w:val="28"/>
        </w:rPr>
        <w:t>.</w:t>
      </w:r>
    </w:p>
    <w:p w:rsidR="006F78E4" w:rsidRPr="00623372" w:rsidRDefault="006F78E4" w:rsidP="006F78E4">
      <w:pPr>
        <w:pStyle w:val="Normal0"/>
        <w:rPr>
          <w:rFonts w:ascii="Century" w:hAnsi="Century" w:cs="Times New Roman"/>
          <w:sz w:val="28"/>
          <w:szCs w:val="28"/>
        </w:rPr>
      </w:pPr>
    </w:p>
    <w:p w:rsidR="00276DD3" w:rsidRPr="00623372" w:rsidRDefault="00276DD3" w:rsidP="00FF52F6">
      <w:pPr>
        <w:pStyle w:val="Normal0"/>
        <w:rPr>
          <w:rFonts w:ascii="Century Gothic" w:hAnsi="Century Gothic"/>
          <w:color w:val="000000"/>
          <w:sz w:val="28"/>
          <w:szCs w:val="28"/>
        </w:rPr>
      </w:pPr>
    </w:p>
    <w:p w:rsidR="009A635D" w:rsidRDefault="009A635D" w:rsidP="009A635D">
      <w:pPr>
        <w:pStyle w:val="Normal0"/>
        <w:rPr>
          <w:rFonts w:asciiTheme="minorHAnsi" w:hAnsiTheme="minorHAnsi"/>
          <w:b/>
          <w:bCs/>
          <w:color w:val="000000"/>
        </w:rPr>
      </w:pPr>
    </w:p>
    <w:p w:rsidR="009A635D" w:rsidRDefault="009A635D" w:rsidP="009A635D">
      <w:pPr>
        <w:pStyle w:val="Normal0"/>
        <w:rPr>
          <w:rFonts w:asciiTheme="minorHAnsi" w:hAnsiTheme="minorHAnsi"/>
          <w:b/>
          <w:bCs/>
          <w:color w:val="000000"/>
        </w:rPr>
      </w:pPr>
    </w:p>
    <w:p w:rsidR="00F0182B" w:rsidRDefault="00F0182B" w:rsidP="00F0182B">
      <w:pPr>
        <w:pStyle w:val="Normal0"/>
        <w:rPr>
          <w:rFonts w:asciiTheme="minorHAnsi" w:hAnsiTheme="minorHAnsi"/>
          <w:b/>
          <w:bCs/>
          <w:color w:val="000000"/>
        </w:rPr>
      </w:pPr>
    </w:p>
    <w:p w:rsidR="00F0182B" w:rsidRDefault="00450B5F" w:rsidP="00F0182B">
      <w:pPr>
        <w:pStyle w:val="Normal0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2B" w:rsidRDefault="00F0182B" w:rsidP="00F0182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DR. NIKUNJ KOTHIA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</w:t>
      </w:r>
    </w:p>
    <w:p w:rsidR="00F0182B" w:rsidRDefault="00F0182B" w:rsidP="00F0182B">
      <w:pPr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</w:rPr>
        <w:t>CONS. RADIOLOGIST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 </w:t>
      </w:r>
    </w:p>
    <w:p w:rsidR="00F0182B" w:rsidRDefault="00F0182B" w:rsidP="00F0182B">
      <w:pPr>
        <w:pStyle w:val="Normal0"/>
        <w:rPr>
          <w:rFonts w:ascii="Century Gothic" w:hAnsi="Century Gothic"/>
          <w:b/>
          <w:bCs/>
          <w:color w:val="000000"/>
        </w:rPr>
      </w:pPr>
    </w:p>
    <w:p w:rsidR="006F78E4" w:rsidRPr="0031584D" w:rsidRDefault="006F78E4" w:rsidP="007176A9">
      <w:pPr>
        <w:pStyle w:val="Normal0"/>
        <w:rPr>
          <w:rFonts w:ascii="Century Gothic" w:hAnsi="Century Gothic"/>
          <w:b/>
          <w:bCs/>
          <w:color w:val="000000"/>
        </w:rPr>
      </w:pPr>
    </w:p>
    <w:sectPr w:rsidR="006F78E4" w:rsidRPr="0031584D" w:rsidSect="00450B5F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/>
        <w:i w:val="0"/>
        <w:strike w:val="0"/>
        <w:dstrike w:val="0"/>
        <w:color w:val="auto"/>
        <w:sz w:val="22"/>
        <w:szCs w:val="22"/>
        <w:u w:val="none"/>
        <w:effec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B5F"/>
    <w:rsid w:val="00000F2E"/>
    <w:rsid w:val="000060FF"/>
    <w:rsid w:val="00016B5B"/>
    <w:rsid w:val="00016CAD"/>
    <w:rsid w:val="000332A3"/>
    <w:rsid w:val="000547BE"/>
    <w:rsid w:val="00066AFE"/>
    <w:rsid w:val="00083946"/>
    <w:rsid w:val="000A1FD8"/>
    <w:rsid w:val="000D70C3"/>
    <w:rsid w:val="001256D6"/>
    <w:rsid w:val="00153E1E"/>
    <w:rsid w:val="0015429F"/>
    <w:rsid w:val="00154F5D"/>
    <w:rsid w:val="00163279"/>
    <w:rsid w:val="001743B3"/>
    <w:rsid w:val="0017793C"/>
    <w:rsid w:val="00186885"/>
    <w:rsid w:val="00195773"/>
    <w:rsid w:val="001B3426"/>
    <w:rsid w:val="001B77D3"/>
    <w:rsid w:val="001D6F91"/>
    <w:rsid w:val="001E5260"/>
    <w:rsid w:val="001F23CE"/>
    <w:rsid w:val="002135CF"/>
    <w:rsid w:val="00226C91"/>
    <w:rsid w:val="00276DD3"/>
    <w:rsid w:val="002A680F"/>
    <w:rsid w:val="002D5D8E"/>
    <w:rsid w:val="00302822"/>
    <w:rsid w:val="00312631"/>
    <w:rsid w:val="00314051"/>
    <w:rsid w:val="00324167"/>
    <w:rsid w:val="00333AD1"/>
    <w:rsid w:val="00333D2A"/>
    <w:rsid w:val="00375D15"/>
    <w:rsid w:val="00383C67"/>
    <w:rsid w:val="003A1E26"/>
    <w:rsid w:val="003A20EC"/>
    <w:rsid w:val="003C6938"/>
    <w:rsid w:val="003D346B"/>
    <w:rsid w:val="00450B5F"/>
    <w:rsid w:val="00481FBF"/>
    <w:rsid w:val="00482F9F"/>
    <w:rsid w:val="004A2F8D"/>
    <w:rsid w:val="004C0A8A"/>
    <w:rsid w:val="004E0EE6"/>
    <w:rsid w:val="00511339"/>
    <w:rsid w:val="00534E54"/>
    <w:rsid w:val="005535C9"/>
    <w:rsid w:val="00563B0D"/>
    <w:rsid w:val="00580DD1"/>
    <w:rsid w:val="0059785D"/>
    <w:rsid w:val="005A7E16"/>
    <w:rsid w:val="005C6D12"/>
    <w:rsid w:val="005D1F01"/>
    <w:rsid w:val="0060505A"/>
    <w:rsid w:val="00612B19"/>
    <w:rsid w:val="00623372"/>
    <w:rsid w:val="0065004E"/>
    <w:rsid w:val="00660CD8"/>
    <w:rsid w:val="00687F6C"/>
    <w:rsid w:val="006A080A"/>
    <w:rsid w:val="006B39EE"/>
    <w:rsid w:val="006D0D73"/>
    <w:rsid w:val="006E28C9"/>
    <w:rsid w:val="006F78E4"/>
    <w:rsid w:val="00710D85"/>
    <w:rsid w:val="0071469C"/>
    <w:rsid w:val="007176A9"/>
    <w:rsid w:val="0078411C"/>
    <w:rsid w:val="00785C25"/>
    <w:rsid w:val="008078E1"/>
    <w:rsid w:val="00814769"/>
    <w:rsid w:val="00821F8E"/>
    <w:rsid w:val="00827A40"/>
    <w:rsid w:val="00834168"/>
    <w:rsid w:val="00836662"/>
    <w:rsid w:val="0085293F"/>
    <w:rsid w:val="008566B9"/>
    <w:rsid w:val="008B0B6C"/>
    <w:rsid w:val="008B4E38"/>
    <w:rsid w:val="008B6D42"/>
    <w:rsid w:val="008E121F"/>
    <w:rsid w:val="008F1B62"/>
    <w:rsid w:val="008F451D"/>
    <w:rsid w:val="00922DBA"/>
    <w:rsid w:val="00923188"/>
    <w:rsid w:val="0094531C"/>
    <w:rsid w:val="0096139D"/>
    <w:rsid w:val="009671BC"/>
    <w:rsid w:val="00976538"/>
    <w:rsid w:val="009A635D"/>
    <w:rsid w:val="009C3A6E"/>
    <w:rsid w:val="009E22B0"/>
    <w:rsid w:val="00A13DAA"/>
    <w:rsid w:val="00A355EE"/>
    <w:rsid w:val="00A60FE6"/>
    <w:rsid w:val="00A80DDC"/>
    <w:rsid w:val="00AA7A0A"/>
    <w:rsid w:val="00AD0840"/>
    <w:rsid w:val="00AD432B"/>
    <w:rsid w:val="00AE15A8"/>
    <w:rsid w:val="00AF20D4"/>
    <w:rsid w:val="00B23F5C"/>
    <w:rsid w:val="00B60C9C"/>
    <w:rsid w:val="00B7167E"/>
    <w:rsid w:val="00BB7507"/>
    <w:rsid w:val="00BC0167"/>
    <w:rsid w:val="00BF0FA0"/>
    <w:rsid w:val="00C05A84"/>
    <w:rsid w:val="00C071AC"/>
    <w:rsid w:val="00C11DFD"/>
    <w:rsid w:val="00C26D4C"/>
    <w:rsid w:val="00C30D11"/>
    <w:rsid w:val="00C31B49"/>
    <w:rsid w:val="00C56FF5"/>
    <w:rsid w:val="00C61F3A"/>
    <w:rsid w:val="00C62D20"/>
    <w:rsid w:val="00C719EA"/>
    <w:rsid w:val="00C903E9"/>
    <w:rsid w:val="00CB0FBC"/>
    <w:rsid w:val="00CC2831"/>
    <w:rsid w:val="00CE6E5C"/>
    <w:rsid w:val="00CF2CF0"/>
    <w:rsid w:val="00D1656C"/>
    <w:rsid w:val="00D54BD5"/>
    <w:rsid w:val="00D8754F"/>
    <w:rsid w:val="00DE4A37"/>
    <w:rsid w:val="00DE632A"/>
    <w:rsid w:val="00E01DCF"/>
    <w:rsid w:val="00E04B10"/>
    <w:rsid w:val="00E12F5A"/>
    <w:rsid w:val="00E36281"/>
    <w:rsid w:val="00E4431A"/>
    <w:rsid w:val="00E63D46"/>
    <w:rsid w:val="00E67615"/>
    <w:rsid w:val="00E67C08"/>
    <w:rsid w:val="00E92458"/>
    <w:rsid w:val="00EC0373"/>
    <w:rsid w:val="00EC6315"/>
    <w:rsid w:val="00EE4A77"/>
    <w:rsid w:val="00F0182B"/>
    <w:rsid w:val="00F023FB"/>
    <w:rsid w:val="00F1701B"/>
    <w:rsid w:val="00F321B9"/>
    <w:rsid w:val="00F6189E"/>
    <w:rsid w:val="00F862C7"/>
    <w:rsid w:val="00F969C9"/>
    <w:rsid w:val="00FB399E"/>
    <w:rsid w:val="00FB7DC4"/>
    <w:rsid w:val="00FC26DF"/>
    <w:rsid w:val="00FD5288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C7EB32"/>
  <w15:docId w15:val="{708310D0-C538-4F70-9177-3BFCDB0B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B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B62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Ankle%20Left%20AP%20and%20Lateral%20Views_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X-Ray_Ankle Left AP and Lateral Views_Normal</Template>
  <TotalTime>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2</cp:revision>
  <cp:lastPrinted>2026-08-05T15:19:00Z</cp:lastPrinted>
  <dcterms:created xsi:type="dcterms:W3CDTF">2026-08-05T15:22:00Z</dcterms:created>
  <dcterms:modified xsi:type="dcterms:W3CDTF">2026-08-05T15:22:00Z</dcterms:modified>
</cp:coreProperties>
</file>