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694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4A0" w:firstRow="1" w:lastRow="0" w:firstColumn="1" w:lastColumn="0" w:noHBand="0" w:noVBand="1"/>
      </w:tblPr>
      <w:tblGrid>
        <w:gridCol w:w="1646"/>
        <w:gridCol w:w="4069"/>
        <w:gridCol w:w="2311"/>
        <w:gridCol w:w="1668"/>
      </w:tblGrid>
      <w:tr w:rsidR="00C11DFD" w:rsidRPr="00565DB7" w:rsidTr="0069213C">
        <w:trPr>
          <w:trHeight w:val="422"/>
        </w:trPr>
        <w:tc>
          <w:tcPr>
            <w:tcW w:w="1646" w:type="dxa"/>
          </w:tcPr>
          <w:p w:rsidR="00C11DFD" w:rsidRPr="00565DB7" w:rsidRDefault="0065004E" w:rsidP="0066222E">
            <w:pPr>
              <w:ind w:left="90" w:right="-108"/>
              <w:rPr>
                <w:rFonts w:asciiTheme="minorHAnsi" w:hAnsiTheme="minorHAnsi" w:cstheme="minorHAnsi"/>
                <w:b/>
              </w:rPr>
            </w:pPr>
            <w:r w:rsidRPr="00565DB7">
              <w:rPr>
                <w:rFonts w:asciiTheme="minorHAnsi" w:hAnsiTheme="minorHAnsi" w:cstheme="minorHAnsi"/>
                <w:b/>
              </w:rPr>
              <w:t xml:space="preserve">NAME        </w:t>
            </w:r>
            <w:r w:rsidR="00C11DFD" w:rsidRPr="00565DB7">
              <w:rPr>
                <w:rFonts w:asciiTheme="minorHAnsi" w:hAnsiTheme="minorHAnsi" w:cstheme="minorHAnsi"/>
                <w:b/>
              </w:rPr>
              <w:t xml:space="preserve"> :</w:t>
            </w:r>
          </w:p>
        </w:tc>
        <w:tc>
          <w:tcPr>
            <w:tcW w:w="4069" w:type="dxa"/>
          </w:tcPr>
          <w:p w:rsidR="00C11DFD" w:rsidRPr="00565DB7" w:rsidRDefault="00565DB7">
            <w:pPr>
              <w:rPr>
                <w:rFonts w:asciiTheme="minorHAnsi" w:hAnsiTheme="minorHAnsi" w:cstheme="minorHAnsi"/>
                <w:b/>
              </w:rPr>
            </w:pPr>
            <w:r w:rsidRPr="00565DB7">
              <w:rPr>
                <w:rFonts w:asciiTheme="minorHAnsi" w:hAnsiTheme="minorHAnsi" w:cstheme="minorHAnsi"/>
                <w:b/>
              </w:rPr>
              <w:t>MRS.ANNAKUTTY VARGHESE</w:t>
            </w:r>
          </w:p>
        </w:tc>
        <w:tc>
          <w:tcPr>
            <w:tcW w:w="2311" w:type="dxa"/>
          </w:tcPr>
          <w:p w:rsidR="00C11DFD" w:rsidRPr="00565DB7" w:rsidRDefault="0065004E" w:rsidP="0066222E">
            <w:pPr>
              <w:ind w:right="-54"/>
              <w:jc w:val="right"/>
              <w:rPr>
                <w:rFonts w:asciiTheme="minorHAnsi" w:hAnsiTheme="minorHAnsi" w:cstheme="minorHAnsi"/>
                <w:b/>
              </w:rPr>
            </w:pPr>
            <w:r w:rsidRPr="00565DB7">
              <w:rPr>
                <w:rFonts w:asciiTheme="minorHAnsi" w:hAnsiTheme="minorHAnsi" w:cstheme="minorHAnsi"/>
                <w:b/>
              </w:rPr>
              <w:t>DATE :</w:t>
            </w:r>
          </w:p>
        </w:tc>
        <w:tc>
          <w:tcPr>
            <w:tcW w:w="1668" w:type="dxa"/>
          </w:tcPr>
          <w:p w:rsidR="00C11DFD" w:rsidRPr="00565DB7" w:rsidRDefault="00565DB7" w:rsidP="0066222E">
            <w:pPr>
              <w:ind w:right="-90"/>
              <w:rPr>
                <w:rFonts w:asciiTheme="minorHAnsi" w:hAnsiTheme="minorHAnsi" w:cstheme="minorHAnsi"/>
                <w:b/>
              </w:rPr>
            </w:pPr>
            <w:r w:rsidRPr="00565DB7">
              <w:rPr>
                <w:rFonts w:asciiTheme="minorHAnsi" w:hAnsiTheme="minorHAnsi" w:cstheme="minorHAnsi"/>
                <w:b/>
              </w:rPr>
              <w:t>08/08/2026</w:t>
            </w:r>
          </w:p>
        </w:tc>
      </w:tr>
      <w:tr w:rsidR="0065004E" w:rsidRPr="00565DB7" w:rsidTr="0069213C">
        <w:trPr>
          <w:trHeight w:val="422"/>
        </w:trPr>
        <w:tc>
          <w:tcPr>
            <w:tcW w:w="1646" w:type="dxa"/>
          </w:tcPr>
          <w:p w:rsidR="0065004E" w:rsidRPr="00565DB7" w:rsidRDefault="0065004E" w:rsidP="0066222E">
            <w:pPr>
              <w:ind w:left="90" w:right="-108"/>
              <w:rPr>
                <w:rFonts w:asciiTheme="minorHAnsi" w:hAnsiTheme="minorHAnsi" w:cstheme="minorHAnsi"/>
                <w:b/>
              </w:rPr>
            </w:pPr>
            <w:r w:rsidRPr="00565DB7">
              <w:rPr>
                <w:rFonts w:asciiTheme="minorHAnsi" w:hAnsiTheme="minorHAnsi" w:cstheme="minorHAnsi"/>
                <w:b/>
              </w:rPr>
              <w:t>AGE/SEX   :</w:t>
            </w:r>
          </w:p>
        </w:tc>
        <w:tc>
          <w:tcPr>
            <w:tcW w:w="4069" w:type="dxa"/>
          </w:tcPr>
          <w:p w:rsidR="0065004E" w:rsidRPr="00565DB7" w:rsidRDefault="00565DB7">
            <w:pPr>
              <w:rPr>
                <w:rFonts w:asciiTheme="minorHAnsi" w:hAnsiTheme="minorHAnsi" w:cstheme="minorHAnsi"/>
                <w:b/>
              </w:rPr>
            </w:pPr>
            <w:r w:rsidRPr="00565DB7">
              <w:rPr>
                <w:rFonts w:asciiTheme="minorHAnsi" w:hAnsiTheme="minorHAnsi" w:cstheme="minorHAnsi"/>
                <w:b/>
              </w:rPr>
              <w:t>75YRS/FEMALE</w:t>
            </w:r>
          </w:p>
        </w:tc>
        <w:tc>
          <w:tcPr>
            <w:tcW w:w="2311" w:type="dxa"/>
          </w:tcPr>
          <w:p w:rsidR="0065004E" w:rsidRPr="00565DB7" w:rsidRDefault="0065004E" w:rsidP="0066222E">
            <w:pPr>
              <w:ind w:left="-108" w:right="-54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668" w:type="dxa"/>
          </w:tcPr>
          <w:p w:rsidR="0065004E" w:rsidRPr="00565DB7" w:rsidRDefault="0065004E" w:rsidP="0066222E">
            <w:pPr>
              <w:ind w:right="-90"/>
              <w:rPr>
                <w:rFonts w:asciiTheme="minorHAnsi" w:hAnsiTheme="minorHAnsi" w:cstheme="minorHAnsi"/>
                <w:b/>
              </w:rPr>
            </w:pPr>
          </w:p>
        </w:tc>
      </w:tr>
      <w:tr w:rsidR="00C11DFD" w:rsidRPr="00565DB7" w:rsidTr="0069213C">
        <w:trPr>
          <w:trHeight w:val="227"/>
        </w:trPr>
        <w:tc>
          <w:tcPr>
            <w:tcW w:w="1646" w:type="dxa"/>
          </w:tcPr>
          <w:p w:rsidR="00C11DFD" w:rsidRPr="00565DB7" w:rsidRDefault="0065004E" w:rsidP="0066222E">
            <w:pPr>
              <w:ind w:left="90" w:right="-108"/>
              <w:rPr>
                <w:rFonts w:asciiTheme="minorHAnsi" w:hAnsiTheme="minorHAnsi" w:cstheme="minorHAnsi"/>
                <w:b/>
              </w:rPr>
            </w:pPr>
            <w:r w:rsidRPr="00565DB7">
              <w:rPr>
                <w:rFonts w:asciiTheme="minorHAnsi" w:hAnsiTheme="minorHAnsi" w:cstheme="minorHAnsi"/>
                <w:b/>
              </w:rPr>
              <w:t>REF BY</w:t>
            </w:r>
            <w:r w:rsidR="00C11DFD" w:rsidRPr="00565DB7">
              <w:rPr>
                <w:rFonts w:asciiTheme="minorHAnsi" w:hAnsiTheme="minorHAnsi" w:cstheme="minorHAnsi"/>
                <w:b/>
              </w:rPr>
              <w:t xml:space="preserve"> Dr :</w:t>
            </w:r>
          </w:p>
        </w:tc>
        <w:tc>
          <w:tcPr>
            <w:tcW w:w="8047" w:type="dxa"/>
            <w:gridSpan w:val="3"/>
          </w:tcPr>
          <w:p w:rsidR="00C11DFD" w:rsidRPr="00565DB7" w:rsidRDefault="00565DB7" w:rsidP="0066222E">
            <w:pPr>
              <w:ind w:right="-90"/>
              <w:rPr>
                <w:rFonts w:asciiTheme="minorHAnsi" w:hAnsiTheme="minorHAnsi" w:cstheme="minorHAnsi"/>
                <w:b/>
              </w:rPr>
            </w:pPr>
            <w:r w:rsidRPr="00565DB7">
              <w:rPr>
                <w:rFonts w:asciiTheme="minorHAnsi" w:hAnsiTheme="minorHAnsi" w:cstheme="minorHAnsi"/>
                <w:b/>
              </w:rPr>
              <w:t xml:space="preserve">DR.RAJIV HINGORANI </w:t>
            </w:r>
          </w:p>
        </w:tc>
      </w:tr>
    </w:tbl>
    <w:p w:rsidR="00884584" w:rsidRPr="00565DB7" w:rsidRDefault="00884584">
      <w:pPr>
        <w:rPr>
          <w:rFonts w:asciiTheme="minorHAnsi" w:hAnsiTheme="minorHAnsi" w:cstheme="minorHAnsi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350"/>
      </w:tblGrid>
      <w:tr w:rsidR="00884584" w:rsidRPr="00565DB7" w:rsidTr="00C21190">
        <w:tc>
          <w:tcPr>
            <w:tcW w:w="9576" w:type="dxa"/>
          </w:tcPr>
          <w:p w:rsidR="00884584" w:rsidRPr="00565DB7" w:rsidRDefault="00884584" w:rsidP="00756CE5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565DB7">
              <w:rPr>
                <w:rFonts w:asciiTheme="minorHAnsi" w:hAnsiTheme="minorHAnsi" w:cstheme="minorHAnsi"/>
                <w:b/>
              </w:rPr>
              <w:t>X-RAY:CERVICAL SPINE (AP-LATERAL VIEW)</w:t>
            </w:r>
          </w:p>
        </w:tc>
      </w:tr>
    </w:tbl>
    <w:p w:rsidR="00884584" w:rsidRDefault="00884584"/>
    <w:p w:rsidR="0069213C" w:rsidRPr="002A4C92" w:rsidRDefault="0069213C" w:rsidP="0069213C">
      <w:pPr>
        <w:ind w:left="120"/>
        <w:rPr>
          <w:rFonts w:asciiTheme="minorHAnsi" w:hAnsiTheme="minorHAnsi"/>
          <w:b/>
          <w:bCs/>
          <w:sz w:val="26"/>
          <w:szCs w:val="26"/>
        </w:rPr>
      </w:pPr>
      <w:r w:rsidRPr="002A4C92">
        <w:rPr>
          <w:rFonts w:asciiTheme="minorHAnsi" w:hAnsiTheme="minorHAnsi"/>
          <w:b/>
          <w:bCs/>
          <w:sz w:val="26"/>
          <w:szCs w:val="26"/>
        </w:rPr>
        <w:t xml:space="preserve">Cervical  lordosis is reduced. </w:t>
      </w:r>
    </w:p>
    <w:p w:rsidR="0069213C" w:rsidRPr="002A4C92" w:rsidRDefault="0069213C" w:rsidP="0069213C">
      <w:pPr>
        <w:ind w:left="120"/>
        <w:rPr>
          <w:rFonts w:asciiTheme="minorHAnsi" w:hAnsiTheme="minorHAnsi"/>
          <w:b/>
          <w:bCs/>
          <w:sz w:val="16"/>
          <w:szCs w:val="16"/>
        </w:rPr>
      </w:pPr>
    </w:p>
    <w:p w:rsidR="00131D66" w:rsidRDefault="0069213C" w:rsidP="00131D66">
      <w:pPr>
        <w:ind w:left="120"/>
        <w:rPr>
          <w:rFonts w:asciiTheme="minorHAnsi" w:hAnsiTheme="minorHAnsi"/>
          <w:sz w:val="26"/>
          <w:szCs w:val="26"/>
        </w:rPr>
      </w:pPr>
      <w:r w:rsidRPr="002A4C92">
        <w:rPr>
          <w:rFonts w:asciiTheme="minorHAnsi" w:hAnsiTheme="minorHAnsi"/>
          <w:sz w:val="26"/>
          <w:szCs w:val="26"/>
        </w:rPr>
        <w:t>Alignment maintained.</w:t>
      </w:r>
    </w:p>
    <w:p w:rsidR="00131D66" w:rsidRPr="00131D66" w:rsidRDefault="00131D66" w:rsidP="00131D66">
      <w:pPr>
        <w:ind w:left="120"/>
        <w:rPr>
          <w:rFonts w:asciiTheme="minorHAnsi" w:hAnsiTheme="minorHAnsi"/>
          <w:sz w:val="16"/>
          <w:szCs w:val="16"/>
        </w:rPr>
      </w:pPr>
    </w:p>
    <w:p w:rsidR="00131D66" w:rsidRPr="00131D66" w:rsidRDefault="00131D66" w:rsidP="00131D66">
      <w:pPr>
        <w:ind w:left="120"/>
        <w:rPr>
          <w:rFonts w:asciiTheme="minorHAnsi" w:hAnsiTheme="minorHAnsi"/>
          <w:sz w:val="26"/>
          <w:szCs w:val="26"/>
        </w:rPr>
      </w:pPr>
      <w:r w:rsidRPr="00131D66">
        <w:rPr>
          <w:rFonts w:asciiTheme="minorHAnsi" w:hAnsiTheme="minorHAnsi"/>
          <w:sz w:val="26"/>
          <w:szCs w:val="26"/>
        </w:rPr>
        <w:t>Bone density appears normal.</w:t>
      </w:r>
    </w:p>
    <w:p w:rsidR="00131D66" w:rsidRPr="00131D66" w:rsidRDefault="00131D66" w:rsidP="0069213C">
      <w:pPr>
        <w:ind w:left="120"/>
        <w:rPr>
          <w:rFonts w:asciiTheme="minorHAnsi" w:hAnsiTheme="minorHAnsi"/>
          <w:b/>
          <w:sz w:val="16"/>
          <w:szCs w:val="16"/>
        </w:rPr>
      </w:pPr>
    </w:p>
    <w:p w:rsidR="0069213C" w:rsidRPr="002A4C92" w:rsidRDefault="0069213C" w:rsidP="0069213C">
      <w:pPr>
        <w:ind w:left="120"/>
        <w:rPr>
          <w:rFonts w:asciiTheme="minorHAnsi" w:hAnsiTheme="minorHAnsi"/>
          <w:b/>
          <w:sz w:val="26"/>
          <w:szCs w:val="26"/>
        </w:rPr>
      </w:pPr>
      <w:r w:rsidRPr="002A4C92">
        <w:rPr>
          <w:rFonts w:asciiTheme="minorHAnsi" w:hAnsiTheme="minorHAnsi"/>
          <w:b/>
          <w:sz w:val="26"/>
          <w:szCs w:val="26"/>
        </w:rPr>
        <w:t>Osteophytic</w:t>
      </w:r>
      <w:r w:rsidR="00565DB7">
        <w:rPr>
          <w:rFonts w:asciiTheme="minorHAnsi" w:hAnsiTheme="minorHAnsi"/>
          <w:b/>
          <w:sz w:val="26"/>
          <w:szCs w:val="26"/>
        </w:rPr>
        <w:t xml:space="preserve"> changes are noted in C3 to C6 </w:t>
      </w:r>
      <w:r w:rsidRPr="002A4C92">
        <w:rPr>
          <w:rFonts w:asciiTheme="minorHAnsi" w:hAnsiTheme="minorHAnsi"/>
          <w:b/>
          <w:sz w:val="26"/>
          <w:szCs w:val="26"/>
        </w:rPr>
        <w:t>vertebrae.</w:t>
      </w:r>
    </w:p>
    <w:p w:rsidR="0069213C" w:rsidRPr="002A4C92" w:rsidRDefault="0069213C" w:rsidP="0069213C">
      <w:pPr>
        <w:ind w:left="120"/>
        <w:rPr>
          <w:rFonts w:asciiTheme="minorHAnsi" w:hAnsiTheme="minorHAnsi"/>
          <w:bCs/>
          <w:sz w:val="16"/>
          <w:szCs w:val="26"/>
        </w:rPr>
      </w:pPr>
    </w:p>
    <w:p w:rsidR="0069213C" w:rsidRPr="002A4C92" w:rsidRDefault="0069213C" w:rsidP="0069213C">
      <w:pPr>
        <w:ind w:left="120"/>
        <w:rPr>
          <w:rFonts w:asciiTheme="minorHAnsi" w:hAnsiTheme="minorHAnsi"/>
          <w:bCs/>
          <w:sz w:val="26"/>
          <w:szCs w:val="26"/>
        </w:rPr>
      </w:pPr>
      <w:r w:rsidRPr="002A4C92">
        <w:rPr>
          <w:rFonts w:asciiTheme="minorHAnsi" w:hAnsiTheme="minorHAnsi"/>
          <w:bCs/>
          <w:sz w:val="26"/>
          <w:szCs w:val="26"/>
        </w:rPr>
        <w:t xml:space="preserve">No evidence of bone destruction. </w:t>
      </w:r>
    </w:p>
    <w:p w:rsidR="0069213C" w:rsidRPr="002A4C92" w:rsidRDefault="0069213C" w:rsidP="0069213C">
      <w:pPr>
        <w:ind w:left="120"/>
        <w:rPr>
          <w:rFonts w:asciiTheme="minorHAnsi" w:hAnsiTheme="minorHAnsi"/>
          <w:bCs/>
          <w:sz w:val="16"/>
          <w:szCs w:val="26"/>
        </w:rPr>
      </w:pPr>
    </w:p>
    <w:p w:rsidR="0069213C" w:rsidRPr="002A4C92" w:rsidRDefault="00565DB7" w:rsidP="0069213C">
      <w:pPr>
        <w:ind w:left="120"/>
        <w:rPr>
          <w:rFonts w:asciiTheme="minorHAnsi" w:hAnsiTheme="minorHAnsi"/>
          <w:b/>
          <w:bCs/>
          <w:sz w:val="26"/>
          <w:szCs w:val="26"/>
        </w:rPr>
      </w:pPr>
      <w:r>
        <w:rPr>
          <w:rFonts w:asciiTheme="minorHAnsi" w:hAnsiTheme="minorHAnsi"/>
          <w:b/>
          <w:bCs/>
          <w:sz w:val="26"/>
          <w:szCs w:val="26"/>
        </w:rPr>
        <w:t>Reduced C3-4 to C6-7</w:t>
      </w:r>
      <w:r w:rsidR="0069213C" w:rsidRPr="002A4C92">
        <w:rPr>
          <w:rFonts w:asciiTheme="minorHAnsi" w:hAnsiTheme="minorHAnsi"/>
          <w:b/>
          <w:bCs/>
          <w:sz w:val="26"/>
          <w:szCs w:val="26"/>
        </w:rPr>
        <w:t xml:space="preserve"> intervertebral disc space</w:t>
      </w:r>
      <w:r>
        <w:rPr>
          <w:rFonts w:asciiTheme="minorHAnsi" w:hAnsiTheme="minorHAnsi"/>
          <w:b/>
          <w:bCs/>
          <w:sz w:val="26"/>
          <w:szCs w:val="26"/>
        </w:rPr>
        <w:t>s</w:t>
      </w:r>
      <w:r w:rsidR="0069213C" w:rsidRPr="002A4C92">
        <w:rPr>
          <w:rFonts w:asciiTheme="minorHAnsi" w:hAnsiTheme="minorHAnsi"/>
          <w:b/>
          <w:bCs/>
          <w:sz w:val="26"/>
          <w:szCs w:val="26"/>
        </w:rPr>
        <w:t xml:space="preserve">. </w:t>
      </w:r>
    </w:p>
    <w:p w:rsidR="0069213C" w:rsidRPr="002A4C92" w:rsidRDefault="0069213C" w:rsidP="0069213C">
      <w:pPr>
        <w:ind w:left="120"/>
        <w:rPr>
          <w:rFonts w:asciiTheme="minorHAnsi" w:hAnsiTheme="minorHAnsi"/>
          <w:b/>
          <w:bCs/>
          <w:sz w:val="16"/>
          <w:szCs w:val="16"/>
        </w:rPr>
      </w:pPr>
    </w:p>
    <w:p w:rsidR="0069213C" w:rsidRPr="002A4C92" w:rsidRDefault="0069213C" w:rsidP="0069213C">
      <w:pPr>
        <w:ind w:left="120"/>
        <w:rPr>
          <w:rFonts w:asciiTheme="minorHAnsi" w:hAnsiTheme="minorHAnsi"/>
          <w:sz w:val="26"/>
          <w:szCs w:val="26"/>
        </w:rPr>
      </w:pPr>
      <w:r w:rsidRPr="002A4C92">
        <w:rPr>
          <w:rFonts w:asciiTheme="minorHAnsi" w:hAnsiTheme="minorHAnsi"/>
          <w:sz w:val="26"/>
          <w:szCs w:val="26"/>
        </w:rPr>
        <w:t>Posterior elements appears normal.</w:t>
      </w:r>
    </w:p>
    <w:p w:rsidR="0069213C" w:rsidRPr="002A4C92" w:rsidRDefault="0069213C" w:rsidP="0069213C">
      <w:pPr>
        <w:ind w:left="120"/>
        <w:rPr>
          <w:rFonts w:asciiTheme="minorHAnsi" w:hAnsiTheme="minorHAnsi"/>
          <w:sz w:val="16"/>
          <w:szCs w:val="16"/>
        </w:rPr>
      </w:pPr>
    </w:p>
    <w:p w:rsidR="0069213C" w:rsidRPr="002A4C92" w:rsidRDefault="0069213C" w:rsidP="0069213C">
      <w:pPr>
        <w:ind w:left="120"/>
        <w:rPr>
          <w:rFonts w:asciiTheme="minorHAnsi" w:hAnsiTheme="minorHAnsi"/>
          <w:b/>
          <w:bCs/>
          <w:sz w:val="26"/>
          <w:szCs w:val="26"/>
        </w:rPr>
      </w:pPr>
      <w:r w:rsidRPr="002A4C92">
        <w:rPr>
          <w:rFonts w:asciiTheme="minorHAnsi" w:hAnsiTheme="minorHAnsi"/>
          <w:sz w:val="26"/>
          <w:szCs w:val="26"/>
        </w:rPr>
        <w:t>The cranio-vertebral articulations are normal.</w:t>
      </w:r>
    </w:p>
    <w:p w:rsidR="0069213C" w:rsidRPr="002A4C92" w:rsidRDefault="0069213C" w:rsidP="0069213C">
      <w:pPr>
        <w:ind w:left="120"/>
        <w:rPr>
          <w:rFonts w:asciiTheme="minorHAnsi" w:hAnsiTheme="minorHAnsi"/>
          <w:sz w:val="16"/>
          <w:szCs w:val="16"/>
        </w:rPr>
      </w:pPr>
    </w:p>
    <w:p w:rsidR="0069213C" w:rsidRPr="002A4C92" w:rsidRDefault="0069213C" w:rsidP="0069213C">
      <w:pPr>
        <w:ind w:left="120"/>
        <w:rPr>
          <w:rFonts w:asciiTheme="minorHAnsi" w:hAnsiTheme="minorHAnsi"/>
          <w:b/>
          <w:bCs/>
          <w:sz w:val="26"/>
          <w:szCs w:val="26"/>
        </w:rPr>
      </w:pPr>
      <w:r w:rsidRPr="002A4C92">
        <w:rPr>
          <w:rFonts w:asciiTheme="minorHAnsi" w:hAnsiTheme="minorHAnsi"/>
          <w:sz w:val="26"/>
          <w:szCs w:val="26"/>
        </w:rPr>
        <w:t>No cervical ribs are seen.</w:t>
      </w:r>
    </w:p>
    <w:p w:rsidR="0069213C" w:rsidRPr="002A4C92" w:rsidRDefault="0069213C" w:rsidP="0069213C">
      <w:pPr>
        <w:ind w:left="120"/>
        <w:rPr>
          <w:rFonts w:asciiTheme="minorHAnsi" w:hAnsiTheme="minorHAnsi"/>
          <w:b/>
          <w:bCs/>
          <w:sz w:val="18"/>
          <w:szCs w:val="18"/>
        </w:rPr>
      </w:pPr>
    </w:p>
    <w:p w:rsidR="0069213C" w:rsidRPr="002A4C92" w:rsidRDefault="0069213C" w:rsidP="0069213C">
      <w:pPr>
        <w:ind w:left="120"/>
        <w:rPr>
          <w:rFonts w:asciiTheme="minorHAnsi" w:hAnsiTheme="minorHAnsi"/>
          <w:b/>
          <w:bCs/>
          <w:sz w:val="26"/>
          <w:szCs w:val="26"/>
        </w:rPr>
      </w:pPr>
      <w:r w:rsidRPr="002A4C92">
        <w:rPr>
          <w:rFonts w:asciiTheme="minorHAnsi" w:hAnsiTheme="minorHAnsi"/>
          <w:sz w:val="26"/>
          <w:szCs w:val="26"/>
        </w:rPr>
        <w:t>Paravertebral soft tissue appears normal.</w:t>
      </w:r>
    </w:p>
    <w:p w:rsidR="0069213C" w:rsidRPr="002A4C92" w:rsidRDefault="0069213C" w:rsidP="0069213C">
      <w:pPr>
        <w:rPr>
          <w:rFonts w:asciiTheme="minorHAnsi" w:hAnsiTheme="minorHAnsi"/>
          <w:b/>
          <w:bCs/>
          <w:sz w:val="28"/>
        </w:rPr>
      </w:pPr>
    </w:p>
    <w:p w:rsidR="0069213C" w:rsidRPr="002A4C92" w:rsidRDefault="0069213C" w:rsidP="0069213C">
      <w:pPr>
        <w:tabs>
          <w:tab w:val="left" w:pos="6915"/>
        </w:tabs>
        <w:rPr>
          <w:rFonts w:asciiTheme="minorHAnsi" w:hAnsiTheme="minorHAnsi"/>
          <w:b/>
          <w:bCs/>
          <w:color w:val="C0C0C0"/>
          <w:sz w:val="28"/>
          <w:u w:val="single"/>
        </w:rPr>
      </w:pPr>
      <w:r w:rsidRPr="002A4C92">
        <w:rPr>
          <w:rFonts w:asciiTheme="minorHAnsi" w:hAnsiTheme="minorHAnsi"/>
          <w:b/>
          <w:bCs/>
          <w:color w:val="FF6600"/>
          <w:sz w:val="28"/>
          <w:u w:val="single"/>
        </w:rPr>
        <w:t>REMARKS:</w:t>
      </w:r>
      <w:r w:rsidRPr="002A4C92">
        <w:rPr>
          <w:rFonts w:asciiTheme="minorHAnsi" w:hAnsiTheme="minorHAnsi"/>
          <w:b/>
          <w:bCs/>
          <w:color w:val="C0C0C0"/>
          <w:sz w:val="28"/>
          <w:u w:val="single"/>
        </w:rPr>
        <w:t xml:space="preserve"> </w:t>
      </w:r>
    </w:p>
    <w:p w:rsidR="0069213C" w:rsidRPr="002A4C92" w:rsidRDefault="00565DB7" w:rsidP="0069213C">
      <w:pPr>
        <w:numPr>
          <w:ilvl w:val="0"/>
          <w:numId w:val="1"/>
        </w:numPr>
        <w:jc w:val="both"/>
        <w:rPr>
          <w:rFonts w:asciiTheme="minorHAnsi" w:hAnsiTheme="minorHAnsi"/>
          <w:b/>
          <w:bCs/>
          <w:sz w:val="26"/>
          <w:szCs w:val="26"/>
        </w:rPr>
      </w:pPr>
      <w:r>
        <w:rPr>
          <w:rFonts w:asciiTheme="minorHAnsi" w:hAnsiTheme="minorHAnsi"/>
          <w:b/>
          <w:bCs/>
          <w:sz w:val="26"/>
          <w:szCs w:val="26"/>
        </w:rPr>
        <w:t>CE</w:t>
      </w:r>
      <w:r w:rsidR="0069213C" w:rsidRPr="002A4C92">
        <w:rPr>
          <w:rFonts w:asciiTheme="minorHAnsi" w:hAnsiTheme="minorHAnsi"/>
          <w:b/>
          <w:bCs/>
          <w:sz w:val="26"/>
          <w:szCs w:val="26"/>
        </w:rPr>
        <w:t>PARASPINAL MUSCLE SPASM.</w:t>
      </w:r>
    </w:p>
    <w:p w:rsidR="0069213C" w:rsidRPr="002A4C92" w:rsidRDefault="0069213C" w:rsidP="0069213C">
      <w:pPr>
        <w:numPr>
          <w:ilvl w:val="0"/>
          <w:numId w:val="1"/>
        </w:numPr>
        <w:jc w:val="both"/>
        <w:rPr>
          <w:rFonts w:asciiTheme="minorHAnsi" w:hAnsiTheme="minorHAnsi"/>
          <w:b/>
          <w:bCs/>
          <w:sz w:val="26"/>
          <w:szCs w:val="26"/>
        </w:rPr>
      </w:pPr>
      <w:r w:rsidRPr="002A4C92">
        <w:rPr>
          <w:rFonts w:asciiTheme="minorHAnsi" w:hAnsiTheme="minorHAnsi"/>
          <w:b/>
          <w:bCs/>
          <w:sz w:val="26"/>
          <w:szCs w:val="26"/>
        </w:rPr>
        <w:t>CERVIC</w:t>
      </w:r>
      <w:r w:rsidR="00565DB7">
        <w:rPr>
          <w:rFonts w:asciiTheme="minorHAnsi" w:hAnsiTheme="minorHAnsi"/>
          <w:b/>
          <w:bCs/>
          <w:sz w:val="26"/>
          <w:szCs w:val="26"/>
        </w:rPr>
        <w:t xml:space="preserve">AL SPONDYLOSIS WITH REDUCED </w:t>
      </w:r>
      <w:r w:rsidR="00565DB7" w:rsidRPr="00565DB7">
        <w:rPr>
          <w:rFonts w:ascii="Calibri" w:hAnsi="Calibri"/>
          <w:b/>
          <w:bCs/>
          <w:sz w:val="26"/>
          <w:szCs w:val="26"/>
        </w:rPr>
        <w:t>C3-4 to C6-7</w:t>
      </w:r>
      <w:r w:rsidR="00565DB7">
        <w:rPr>
          <w:rFonts w:ascii="Calibri" w:hAnsi="Calibri"/>
          <w:b/>
          <w:bCs/>
          <w:sz w:val="26"/>
          <w:szCs w:val="26"/>
        </w:rPr>
        <w:t xml:space="preserve"> </w:t>
      </w:r>
      <w:bookmarkStart w:id="0" w:name="_GoBack"/>
      <w:bookmarkEnd w:id="0"/>
      <w:r w:rsidRPr="002A4C92">
        <w:rPr>
          <w:rFonts w:asciiTheme="minorHAnsi" w:hAnsiTheme="minorHAnsi"/>
          <w:b/>
          <w:bCs/>
          <w:sz w:val="26"/>
          <w:szCs w:val="26"/>
        </w:rPr>
        <w:t>INTERVERTEBRAL DISC SPAC</w:t>
      </w:r>
      <w:r w:rsidR="00565DB7">
        <w:rPr>
          <w:rFonts w:asciiTheme="minorHAnsi" w:hAnsiTheme="minorHAnsi"/>
          <w:b/>
          <w:bCs/>
          <w:sz w:val="26"/>
          <w:szCs w:val="26"/>
        </w:rPr>
        <w:t>S</w:t>
      </w:r>
      <w:r w:rsidRPr="002A4C92">
        <w:rPr>
          <w:rFonts w:asciiTheme="minorHAnsi" w:hAnsiTheme="minorHAnsi"/>
          <w:b/>
          <w:bCs/>
          <w:sz w:val="26"/>
          <w:szCs w:val="26"/>
        </w:rPr>
        <w:t>E</w:t>
      </w:r>
      <w:r w:rsidR="00565DB7">
        <w:rPr>
          <w:rFonts w:asciiTheme="minorHAnsi" w:hAnsiTheme="minorHAnsi"/>
          <w:b/>
          <w:bCs/>
          <w:sz w:val="26"/>
          <w:szCs w:val="26"/>
        </w:rPr>
        <w:t>S</w:t>
      </w:r>
      <w:r w:rsidRPr="002A4C92">
        <w:rPr>
          <w:rFonts w:asciiTheme="minorHAnsi" w:hAnsiTheme="minorHAnsi"/>
          <w:b/>
          <w:bCs/>
          <w:sz w:val="26"/>
          <w:szCs w:val="26"/>
        </w:rPr>
        <w:t xml:space="preserve">. </w:t>
      </w:r>
    </w:p>
    <w:p w:rsidR="0069213C" w:rsidRDefault="0069213C" w:rsidP="0069213C">
      <w:pPr>
        <w:tabs>
          <w:tab w:val="left" w:pos="6915"/>
        </w:tabs>
        <w:rPr>
          <w:rFonts w:ascii="Calibri" w:hAnsi="Calibri"/>
          <w:b/>
          <w:bCs/>
          <w:sz w:val="22"/>
        </w:rPr>
      </w:pPr>
    </w:p>
    <w:p w:rsidR="0069213C" w:rsidRDefault="0069213C" w:rsidP="0069213C">
      <w:pPr>
        <w:tabs>
          <w:tab w:val="left" w:pos="6915"/>
        </w:tabs>
        <w:rPr>
          <w:rFonts w:ascii="Calibri" w:hAnsi="Calibri"/>
          <w:b/>
          <w:bCs/>
          <w:sz w:val="22"/>
        </w:rPr>
      </w:pPr>
    </w:p>
    <w:p w:rsidR="0069213C" w:rsidRDefault="00565DB7" w:rsidP="0069213C">
      <w:pPr>
        <w:tabs>
          <w:tab w:val="left" w:pos="6915"/>
        </w:tabs>
        <w:rPr>
          <w:rFonts w:ascii="Calibri" w:hAnsi="Calibri"/>
          <w:b/>
          <w:bCs/>
          <w:sz w:val="22"/>
        </w:rPr>
      </w:pPr>
      <w:r>
        <w:rPr>
          <w:rFonts w:ascii="Calibri" w:hAnsi="Calibri"/>
          <w:b/>
          <w:bCs/>
          <w:sz w:val="22"/>
        </w:rPr>
        <w:t xml:space="preserve"> </w:t>
      </w:r>
    </w:p>
    <w:p w:rsidR="0069213C" w:rsidRDefault="0069213C" w:rsidP="0069213C">
      <w:pPr>
        <w:tabs>
          <w:tab w:val="left" w:pos="6915"/>
        </w:tabs>
        <w:rPr>
          <w:rFonts w:ascii="Calibri" w:hAnsi="Calibri"/>
          <w:b/>
          <w:bCs/>
          <w:sz w:val="22"/>
        </w:rPr>
      </w:pPr>
    </w:p>
    <w:p w:rsidR="0069018C" w:rsidRDefault="00565DB7" w:rsidP="0069018C">
      <w:pPr>
        <w:pStyle w:val="Normal0"/>
        <w:rPr>
          <w:rFonts w:asciiTheme="minorHAnsi" w:hAnsiTheme="minorHAnsi"/>
          <w:b/>
          <w:bCs/>
          <w:color w:val="000000"/>
        </w:rPr>
      </w:pPr>
      <w:r>
        <w:rPr>
          <w:rFonts w:asciiTheme="minorHAnsi" w:hAnsiTheme="minorHAnsi"/>
          <w:b/>
          <w:bCs/>
          <w:noProof/>
          <w:color w:val="000000"/>
          <w:lang w:val="en-IN" w:eastAsia="en-IN"/>
        </w:rPr>
        <w:drawing>
          <wp:inline distT="0" distB="0" distL="0" distR="0">
            <wp:extent cx="1066800" cy="419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018C" w:rsidRPr="0069018C" w:rsidRDefault="0069018C" w:rsidP="0069018C">
      <w:pPr>
        <w:pStyle w:val="NoSpacing"/>
        <w:rPr>
          <w:rFonts w:asciiTheme="minorHAnsi" w:hAnsiTheme="minorHAnsi"/>
          <w:b/>
          <w:bCs/>
        </w:rPr>
      </w:pPr>
      <w:r w:rsidRPr="0069018C">
        <w:rPr>
          <w:rFonts w:asciiTheme="minorHAnsi" w:hAnsiTheme="minorHAnsi"/>
          <w:b/>
          <w:bCs/>
        </w:rPr>
        <w:t>DR. NIKUNJ KOTHIA</w:t>
      </w:r>
      <w:r w:rsidRPr="0069018C">
        <w:rPr>
          <w:rFonts w:asciiTheme="minorHAnsi" w:hAnsiTheme="minorHAnsi"/>
          <w:b/>
          <w:bCs/>
        </w:rPr>
        <w:tab/>
      </w:r>
      <w:r w:rsidRPr="0069018C">
        <w:rPr>
          <w:rFonts w:asciiTheme="minorHAnsi" w:hAnsiTheme="minorHAnsi"/>
          <w:b/>
          <w:bCs/>
        </w:rPr>
        <w:tab/>
      </w:r>
      <w:r w:rsidRPr="0069018C">
        <w:rPr>
          <w:rFonts w:asciiTheme="minorHAnsi" w:hAnsiTheme="minorHAnsi"/>
          <w:b/>
          <w:bCs/>
        </w:rPr>
        <w:tab/>
        <w:t xml:space="preserve">                        </w:t>
      </w:r>
      <w:r w:rsidRPr="0069018C">
        <w:rPr>
          <w:rFonts w:asciiTheme="minorHAnsi" w:hAnsiTheme="minorHAnsi"/>
          <w:b/>
          <w:bCs/>
        </w:rPr>
        <w:tab/>
      </w:r>
      <w:r w:rsidRPr="0069018C">
        <w:rPr>
          <w:rFonts w:asciiTheme="minorHAnsi" w:hAnsiTheme="minorHAnsi"/>
          <w:b/>
          <w:bCs/>
        </w:rPr>
        <w:tab/>
      </w:r>
      <w:r w:rsidRPr="0069018C">
        <w:rPr>
          <w:rFonts w:asciiTheme="minorHAnsi" w:hAnsiTheme="minorHAnsi"/>
          <w:b/>
          <w:bCs/>
        </w:rPr>
        <w:tab/>
        <w:t xml:space="preserve">       </w:t>
      </w:r>
    </w:p>
    <w:p w:rsidR="00833523" w:rsidRPr="0069018C" w:rsidRDefault="0069018C" w:rsidP="0069018C">
      <w:pPr>
        <w:pStyle w:val="Normal0"/>
        <w:jc w:val="both"/>
        <w:rPr>
          <w:rFonts w:asciiTheme="minorHAnsi" w:hAnsiTheme="minorHAnsi"/>
          <w:bCs/>
          <w:color w:val="000000"/>
          <w:sz w:val="22"/>
        </w:rPr>
      </w:pPr>
      <w:r w:rsidRPr="0069018C">
        <w:rPr>
          <w:rFonts w:asciiTheme="minorHAnsi" w:hAnsiTheme="minorHAnsi"/>
          <w:b/>
          <w:bCs/>
        </w:rPr>
        <w:t>CONS. RADIOLOGIST</w:t>
      </w:r>
      <w:r w:rsidRPr="0069018C">
        <w:rPr>
          <w:rFonts w:asciiTheme="minorHAnsi" w:hAnsiTheme="minorHAnsi"/>
          <w:b/>
          <w:bCs/>
        </w:rPr>
        <w:tab/>
      </w:r>
    </w:p>
    <w:sectPr w:rsidR="00833523" w:rsidRPr="0069018C" w:rsidSect="00B02E19">
      <w:pgSz w:w="12240" w:h="15840"/>
      <w:pgMar w:top="2880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D026C86"/>
    <w:multiLevelType w:val="hybridMultilevel"/>
    <w:tmpl w:val="3A809F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5DB7"/>
    <w:rsid w:val="000046BD"/>
    <w:rsid w:val="00013D09"/>
    <w:rsid w:val="00020B4C"/>
    <w:rsid w:val="00022341"/>
    <w:rsid w:val="00043021"/>
    <w:rsid w:val="0005038A"/>
    <w:rsid w:val="00050D33"/>
    <w:rsid w:val="00083000"/>
    <w:rsid w:val="00087C99"/>
    <w:rsid w:val="00097E20"/>
    <w:rsid w:val="000A2D94"/>
    <w:rsid w:val="000C2F8E"/>
    <w:rsid w:val="000F0D99"/>
    <w:rsid w:val="00102194"/>
    <w:rsid w:val="00102A69"/>
    <w:rsid w:val="00131D66"/>
    <w:rsid w:val="00135232"/>
    <w:rsid w:val="00136256"/>
    <w:rsid w:val="00157A66"/>
    <w:rsid w:val="00163279"/>
    <w:rsid w:val="00164404"/>
    <w:rsid w:val="00164FBA"/>
    <w:rsid w:val="00166FED"/>
    <w:rsid w:val="00174A4C"/>
    <w:rsid w:val="00175669"/>
    <w:rsid w:val="00176765"/>
    <w:rsid w:val="00184F3E"/>
    <w:rsid w:val="001949BF"/>
    <w:rsid w:val="001A3933"/>
    <w:rsid w:val="001B3E76"/>
    <w:rsid w:val="001B631F"/>
    <w:rsid w:val="001C06A4"/>
    <w:rsid w:val="001C7FC9"/>
    <w:rsid w:val="001D1AAD"/>
    <w:rsid w:val="001D1F34"/>
    <w:rsid w:val="001D3831"/>
    <w:rsid w:val="001D3B47"/>
    <w:rsid w:val="001F07A7"/>
    <w:rsid w:val="001F4958"/>
    <w:rsid w:val="00250680"/>
    <w:rsid w:val="00255E0B"/>
    <w:rsid w:val="00271F0E"/>
    <w:rsid w:val="00275743"/>
    <w:rsid w:val="00276DD3"/>
    <w:rsid w:val="00283F39"/>
    <w:rsid w:val="00290063"/>
    <w:rsid w:val="002935E3"/>
    <w:rsid w:val="002A7202"/>
    <w:rsid w:val="002B2B39"/>
    <w:rsid w:val="002C43FD"/>
    <w:rsid w:val="002C4F53"/>
    <w:rsid w:val="002C58AE"/>
    <w:rsid w:val="002C7E96"/>
    <w:rsid w:val="00303694"/>
    <w:rsid w:val="00303CF0"/>
    <w:rsid w:val="003063C3"/>
    <w:rsid w:val="00310B84"/>
    <w:rsid w:val="003116A9"/>
    <w:rsid w:val="00311E57"/>
    <w:rsid w:val="00317C36"/>
    <w:rsid w:val="00321D92"/>
    <w:rsid w:val="00324669"/>
    <w:rsid w:val="00365ED9"/>
    <w:rsid w:val="00371D0A"/>
    <w:rsid w:val="00375158"/>
    <w:rsid w:val="003B488E"/>
    <w:rsid w:val="003C6938"/>
    <w:rsid w:val="003E779E"/>
    <w:rsid w:val="003F1029"/>
    <w:rsid w:val="003F4EB4"/>
    <w:rsid w:val="00411EF8"/>
    <w:rsid w:val="00423476"/>
    <w:rsid w:val="00440E46"/>
    <w:rsid w:val="00453487"/>
    <w:rsid w:val="00465C99"/>
    <w:rsid w:val="00480A43"/>
    <w:rsid w:val="00481FBF"/>
    <w:rsid w:val="004827CE"/>
    <w:rsid w:val="004917A2"/>
    <w:rsid w:val="00496AC1"/>
    <w:rsid w:val="00497667"/>
    <w:rsid w:val="004C56F4"/>
    <w:rsid w:val="004C5AB8"/>
    <w:rsid w:val="004D6AEE"/>
    <w:rsid w:val="004E69B7"/>
    <w:rsid w:val="004F26E1"/>
    <w:rsid w:val="00501629"/>
    <w:rsid w:val="00512EC2"/>
    <w:rsid w:val="00533B1B"/>
    <w:rsid w:val="00535991"/>
    <w:rsid w:val="00542ECB"/>
    <w:rsid w:val="00565DB7"/>
    <w:rsid w:val="0059557F"/>
    <w:rsid w:val="0059590B"/>
    <w:rsid w:val="005A6DB6"/>
    <w:rsid w:val="005C356B"/>
    <w:rsid w:val="005F5199"/>
    <w:rsid w:val="00612C9F"/>
    <w:rsid w:val="0062144C"/>
    <w:rsid w:val="00624CB3"/>
    <w:rsid w:val="0065004E"/>
    <w:rsid w:val="0066222E"/>
    <w:rsid w:val="006739B3"/>
    <w:rsid w:val="00687D8D"/>
    <w:rsid w:val="0069018C"/>
    <w:rsid w:val="0069213C"/>
    <w:rsid w:val="006A080A"/>
    <w:rsid w:val="006A2648"/>
    <w:rsid w:val="006E08DC"/>
    <w:rsid w:val="00710462"/>
    <w:rsid w:val="00710D85"/>
    <w:rsid w:val="00711D22"/>
    <w:rsid w:val="00737A71"/>
    <w:rsid w:val="00742BBC"/>
    <w:rsid w:val="0074680F"/>
    <w:rsid w:val="00752C77"/>
    <w:rsid w:val="00756CE5"/>
    <w:rsid w:val="0076350F"/>
    <w:rsid w:val="007746D3"/>
    <w:rsid w:val="00785C25"/>
    <w:rsid w:val="007872EA"/>
    <w:rsid w:val="00791122"/>
    <w:rsid w:val="007934C5"/>
    <w:rsid w:val="007A010C"/>
    <w:rsid w:val="007C22C0"/>
    <w:rsid w:val="007E1E64"/>
    <w:rsid w:val="007F4378"/>
    <w:rsid w:val="007F452F"/>
    <w:rsid w:val="00803BB5"/>
    <w:rsid w:val="00814E1F"/>
    <w:rsid w:val="00821F8E"/>
    <w:rsid w:val="008246C5"/>
    <w:rsid w:val="00833523"/>
    <w:rsid w:val="00853208"/>
    <w:rsid w:val="00884584"/>
    <w:rsid w:val="008971DE"/>
    <w:rsid w:val="008E532D"/>
    <w:rsid w:val="00901A70"/>
    <w:rsid w:val="009112B7"/>
    <w:rsid w:val="009252DB"/>
    <w:rsid w:val="00937CB1"/>
    <w:rsid w:val="00951EB5"/>
    <w:rsid w:val="00961ADD"/>
    <w:rsid w:val="00977508"/>
    <w:rsid w:val="00985EF5"/>
    <w:rsid w:val="009958D6"/>
    <w:rsid w:val="009A53B0"/>
    <w:rsid w:val="009B393E"/>
    <w:rsid w:val="009D4C54"/>
    <w:rsid w:val="009E1EDB"/>
    <w:rsid w:val="009E34F4"/>
    <w:rsid w:val="00A070A2"/>
    <w:rsid w:val="00A076CC"/>
    <w:rsid w:val="00A13890"/>
    <w:rsid w:val="00A21519"/>
    <w:rsid w:val="00A70C10"/>
    <w:rsid w:val="00A82321"/>
    <w:rsid w:val="00A838BD"/>
    <w:rsid w:val="00A94E5B"/>
    <w:rsid w:val="00A97BB0"/>
    <w:rsid w:val="00AD3581"/>
    <w:rsid w:val="00AE1A01"/>
    <w:rsid w:val="00AE474D"/>
    <w:rsid w:val="00B02E19"/>
    <w:rsid w:val="00B053A9"/>
    <w:rsid w:val="00B17768"/>
    <w:rsid w:val="00B40069"/>
    <w:rsid w:val="00B4397D"/>
    <w:rsid w:val="00B52223"/>
    <w:rsid w:val="00B528C7"/>
    <w:rsid w:val="00B64D2E"/>
    <w:rsid w:val="00B72025"/>
    <w:rsid w:val="00B73027"/>
    <w:rsid w:val="00BB5E2D"/>
    <w:rsid w:val="00BC5413"/>
    <w:rsid w:val="00BD331F"/>
    <w:rsid w:val="00BD7BB4"/>
    <w:rsid w:val="00C03016"/>
    <w:rsid w:val="00C04188"/>
    <w:rsid w:val="00C05A84"/>
    <w:rsid w:val="00C071AC"/>
    <w:rsid w:val="00C11DFD"/>
    <w:rsid w:val="00C21190"/>
    <w:rsid w:val="00C2791A"/>
    <w:rsid w:val="00C304CE"/>
    <w:rsid w:val="00C37FC7"/>
    <w:rsid w:val="00C465F0"/>
    <w:rsid w:val="00C55DA3"/>
    <w:rsid w:val="00C87E93"/>
    <w:rsid w:val="00CC7DEF"/>
    <w:rsid w:val="00CD5995"/>
    <w:rsid w:val="00CF6EB0"/>
    <w:rsid w:val="00CF6EFD"/>
    <w:rsid w:val="00D14E27"/>
    <w:rsid w:val="00D2069F"/>
    <w:rsid w:val="00D20EF4"/>
    <w:rsid w:val="00D50149"/>
    <w:rsid w:val="00D61EA8"/>
    <w:rsid w:val="00D631B1"/>
    <w:rsid w:val="00D810B4"/>
    <w:rsid w:val="00DA0327"/>
    <w:rsid w:val="00DA1FF3"/>
    <w:rsid w:val="00DA454B"/>
    <w:rsid w:val="00DA581D"/>
    <w:rsid w:val="00DA6624"/>
    <w:rsid w:val="00DB1FE1"/>
    <w:rsid w:val="00DB3EF0"/>
    <w:rsid w:val="00DC6D84"/>
    <w:rsid w:val="00DD1FC6"/>
    <w:rsid w:val="00DD255D"/>
    <w:rsid w:val="00DE6EDF"/>
    <w:rsid w:val="00E01DCF"/>
    <w:rsid w:val="00E63314"/>
    <w:rsid w:val="00E63D46"/>
    <w:rsid w:val="00E9245C"/>
    <w:rsid w:val="00E96A40"/>
    <w:rsid w:val="00EA0F35"/>
    <w:rsid w:val="00EB76DA"/>
    <w:rsid w:val="00EC7602"/>
    <w:rsid w:val="00F14AD9"/>
    <w:rsid w:val="00F22556"/>
    <w:rsid w:val="00F2774D"/>
    <w:rsid w:val="00F321B9"/>
    <w:rsid w:val="00F3300E"/>
    <w:rsid w:val="00F6273B"/>
    <w:rsid w:val="00F640BC"/>
    <w:rsid w:val="00F71AED"/>
    <w:rsid w:val="00F72190"/>
    <w:rsid w:val="00F75085"/>
    <w:rsid w:val="00F75BC2"/>
    <w:rsid w:val="00F935FC"/>
    <w:rsid w:val="00F94366"/>
    <w:rsid w:val="00F950D9"/>
    <w:rsid w:val="00FB2CEA"/>
    <w:rsid w:val="00FB3C9A"/>
    <w:rsid w:val="00FD1584"/>
    <w:rsid w:val="00FD18AD"/>
    <w:rsid w:val="00FF0233"/>
    <w:rsid w:val="00FF379E"/>
    <w:rsid w:val="00FF4F15"/>
    <w:rsid w:val="00FF5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023B17"/>
  <w15:docId w15:val="{3468BF33-8877-4B67-9F60-24C7FC5F3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A080A"/>
    <w:rPr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11DF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ormal0">
    <w:name w:val="[Normal]"/>
    <w:rsid w:val="00FF52F6"/>
    <w:pPr>
      <w:autoSpaceDE w:val="0"/>
      <w:autoSpaceDN w:val="0"/>
      <w:adjustRightInd w:val="0"/>
    </w:pPr>
    <w:rPr>
      <w:rFonts w:ascii="Arial" w:hAnsi="Arial" w:cs="Arial"/>
      <w:sz w:val="24"/>
      <w:szCs w:val="24"/>
      <w:lang w:bidi="ar-SA"/>
    </w:rPr>
  </w:style>
  <w:style w:type="paragraph" w:styleId="NoSpacing">
    <w:name w:val="No Spacing"/>
    <w:uiPriority w:val="1"/>
    <w:qFormat/>
    <w:rsid w:val="00131D66"/>
    <w:rPr>
      <w:sz w:val="24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9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7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6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9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7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3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2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XRAY%20FORMATS\X-Ray_Spine%20Cervical%20AP%20and%20Lateral_Spondylosis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48AE77-10AF-41EB-9C97-DEC772F2C5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X-Ray_Spine Cervical AP and Lateral_Spondylosis</Template>
  <TotalTime>8</TotalTime>
  <Pages>1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 : Patient_Name</vt:lpstr>
    </vt:vector>
  </TitlesOfParts>
  <Company>Shree International</Company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 : Patient_Name</dc:title>
  <dc:subject/>
  <dc:creator>Admin</dc:creator>
  <cp:keywords/>
  <dc:description/>
  <cp:lastModifiedBy>Admin</cp:lastModifiedBy>
  <cp:revision>1</cp:revision>
  <cp:lastPrinted>1899-12-31T18:30:00Z</cp:lastPrinted>
  <dcterms:created xsi:type="dcterms:W3CDTF">2026-08-08T05:50:00Z</dcterms:created>
  <dcterms:modified xsi:type="dcterms:W3CDTF">2026-08-08T05:58:00Z</dcterms:modified>
</cp:coreProperties>
</file>