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3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4050"/>
        <w:gridCol w:w="2300"/>
        <w:gridCol w:w="1660"/>
      </w:tblGrid>
      <w:tr w:rsidR="00C11DFD" w:rsidTr="00367984">
        <w:trPr>
          <w:trHeight w:val="530"/>
        </w:trPr>
        <w:tc>
          <w:tcPr>
            <w:tcW w:w="1728" w:type="dxa"/>
          </w:tcPr>
          <w:p w:rsidR="00C11DFD" w:rsidRPr="00367984" w:rsidRDefault="0065004E" w:rsidP="00367984">
            <w:pPr>
              <w:ind w:right="-108"/>
              <w:rPr>
                <w:b/>
              </w:rPr>
            </w:pPr>
            <w:r w:rsidRPr="00367984">
              <w:rPr>
                <w:b/>
              </w:rPr>
              <w:t xml:space="preserve">NAME        </w:t>
            </w:r>
            <w:r w:rsidR="00C11DFD" w:rsidRPr="00367984">
              <w:rPr>
                <w:b/>
              </w:rPr>
              <w:t xml:space="preserve"> :</w:t>
            </w:r>
          </w:p>
        </w:tc>
        <w:tc>
          <w:tcPr>
            <w:tcW w:w="4050" w:type="dxa"/>
          </w:tcPr>
          <w:p w:rsidR="00C11DFD" w:rsidRPr="00367984" w:rsidRDefault="00063749">
            <w:pPr>
              <w:rPr>
                <w:b/>
              </w:rPr>
            </w:pPr>
            <w:r>
              <w:rPr>
                <w:b/>
              </w:rPr>
              <w:t>KAMLABAI JOSHI</w:t>
            </w:r>
          </w:p>
        </w:tc>
        <w:tc>
          <w:tcPr>
            <w:tcW w:w="2300" w:type="dxa"/>
          </w:tcPr>
          <w:p w:rsidR="00C11DFD" w:rsidRPr="00367984" w:rsidRDefault="0065004E" w:rsidP="00367984">
            <w:pPr>
              <w:ind w:right="-54"/>
              <w:jc w:val="right"/>
              <w:rPr>
                <w:b/>
              </w:rPr>
            </w:pPr>
            <w:r w:rsidRPr="00367984">
              <w:rPr>
                <w:b/>
              </w:rPr>
              <w:t>DATE :</w:t>
            </w:r>
          </w:p>
        </w:tc>
        <w:tc>
          <w:tcPr>
            <w:tcW w:w="1660" w:type="dxa"/>
          </w:tcPr>
          <w:p w:rsidR="00C11DFD" w:rsidRPr="00367984" w:rsidRDefault="00063749" w:rsidP="00367984">
            <w:pPr>
              <w:ind w:right="-90"/>
              <w:rPr>
                <w:b/>
              </w:rPr>
            </w:pPr>
            <w:r>
              <w:rPr>
                <w:b/>
              </w:rPr>
              <w:t>03/8/26</w:t>
            </w:r>
          </w:p>
        </w:tc>
      </w:tr>
      <w:tr w:rsidR="0065004E" w:rsidTr="00367984">
        <w:trPr>
          <w:trHeight w:val="530"/>
        </w:trPr>
        <w:tc>
          <w:tcPr>
            <w:tcW w:w="1728" w:type="dxa"/>
          </w:tcPr>
          <w:p w:rsidR="0065004E" w:rsidRPr="00367984" w:rsidRDefault="0065004E" w:rsidP="00367984">
            <w:pPr>
              <w:ind w:right="-108"/>
              <w:rPr>
                <w:b/>
              </w:rPr>
            </w:pPr>
            <w:r w:rsidRPr="00367984">
              <w:rPr>
                <w:b/>
              </w:rPr>
              <w:t>AGE/SEX   :</w:t>
            </w:r>
          </w:p>
        </w:tc>
        <w:tc>
          <w:tcPr>
            <w:tcW w:w="4050" w:type="dxa"/>
          </w:tcPr>
          <w:p w:rsidR="0065004E" w:rsidRPr="00367984" w:rsidRDefault="00063749">
            <w:pPr>
              <w:rPr>
                <w:b/>
              </w:rPr>
            </w:pPr>
            <w:r>
              <w:rPr>
                <w:b/>
              </w:rPr>
              <w:t>85 YRS / FEMALE</w:t>
            </w:r>
          </w:p>
        </w:tc>
        <w:tc>
          <w:tcPr>
            <w:tcW w:w="2300" w:type="dxa"/>
          </w:tcPr>
          <w:p w:rsidR="0065004E" w:rsidRPr="00367984" w:rsidRDefault="0065004E" w:rsidP="00367984">
            <w:pPr>
              <w:ind w:left="-108" w:right="-54"/>
              <w:rPr>
                <w:b/>
              </w:rPr>
            </w:pPr>
          </w:p>
        </w:tc>
        <w:tc>
          <w:tcPr>
            <w:tcW w:w="1660" w:type="dxa"/>
          </w:tcPr>
          <w:p w:rsidR="0065004E" w:rsidRPr="00367984" w:rsidRDefault="0065004E" w:rsidP="00367984">
            <w:pPr>
              <w:ind w:right="-90"/>
              <w:rPr>
                <w:b/>
              </w:rPr>
            </w:pPr>
          </w:p>
        </w:tc>
      </w:tr>
      <w:tr w:rsidR="00C11DFD" w:rsidTr="00367984">
        <w:tc>
          <w:tcPr>
            <w:tcW w:w="1728" w:type="dxa"/>
          </w:tcPr>
          <w:p w:rsidR="00C11DFD" w:rsidRPr="00367984" w:rsidRDefault="0065004E" w:rsidP="00367984">
            <w:pPr>
              <w:ind w:right="-108"/>
              <w:rPr>
                <w:b/>
              </w:rPr>
            </w:pPr>
            <w:r w:rsidRPr="00367984">
              <w:rPr>
                <w:b/>
              </w:rPr>
              <w:t>REF BY</w:t>
            </w:r>
            <w:r w:rsidR="00C11DFD" w:rsidRPr="00367984">
              <w:rPr>
                <w:b/>
              </w:rPr>
              <w:t xml:space="preserve"> Dr :</w:t>
            </w:r>
          </w:p>
        </w:tc>
        <w:tc>
          <w:tcPr>
            <w:tcW w:w="8010" w:type="dxa"/>
            <w:gridSpan w:val="3"/>
          </w:tcPr>
          <w:p w:rsidR="00C11DFD" w:rsidRPr="00367984" w:rsidRDefault="00063749" w:rsidP="00367984">
            <w:pPr>
              <w:ind w:right="-90"/>
              <w:rPr>
                <w:b/>
              </w:rPr>
            </w:pPr>
            <w:r>
              <w:rPr>
                <w:b/>
              </w:rPr>
              <w:t>RONAK SHAH</w:t>
            </w:r>
          </w:p>
        </w:tc>
      </w:tr>
    </w:tbl>
    <w:p w:rsidR="00C11DFD" w:rsidRDefault="00C11DFD"/>
    <w:p w:rsidR="00A020FD" w:rsidRPr="000B3BC6" w:rsidRDefault="00A020FD" w:rsidP="00A020FD">
      <w:pPr>
        <w:pStyle w:val="Normal0"/>
        <w:pBdr>
          <w:top w:val="single" w:sz="4" w:space="0" w:color="auto"/>
          <w:left w:val="single" w:sz="4" w:space="1" w:color="auto"/>
          <w:bottom w:val="single" w:sz="4" w:space="7" w:color="auto"/>
          <w:right w:val="single" w:sz="4" w:space="1" w:color="auto"/>
        </w:pBdr>
        <w:jc w:val="center"/>
        <w:rPr>
          <w:rFonts w:asciiTheme="minorHAnsi" w:hAnsiTheme="minorHAnsi" w:cs="Times New Roman"/>
          <w:b/>
          <w:bCs/>
          <w:color w:val="000000"/>
          <w:sz w:val="32"/>
          <w:szCs w:val="32"/>
        </w:rPr>
      </w:pPr>
      <w:r w:rsidRPr="000B3BC6">
        <w:rPr>
          <w:rFonts w:asciiTheme="minorHAnsi" w:hAnsiTheme="minorHAnsi" w:cs="Times New Roman"/>
          <w:b/>
          <w:bCs/>
          <w:color w:val="000000"/>
          <w:sz w:val="32"/>
          <w:szCs w:val="32"/>
        </w:rPr>
        <w:t xml:space="preserve">X-RAY: RIGHT HAND </w:t>
      </w:r>
      <w:proofErr w:type="gramStart"/>
      <w:r w:rsidRPr="000B3BC6">
        <w:rPr>
          <w:rFonts w:asciiTheme="minorHAnsi" w:hAnsiTheme="minorHAnsi" w:cs="Times New Roman"/>
          <w:b/>
          <w:bCs/>
          <w:color w:val="000000"/>
          <w:sz w:val="32"/>
          <w:szCs w:val="32"/>
        </w:rPr>
        <w:t>( AP</w:t>
      </w:r>
      <w:proofErr w:type="gramEnd"/>
      <w:r w:rsidRPr="000B3BC6">
        <w:rPr>
          <w:rFonts w:asciiTheme="minorHAnsi" w:hAnsiTheme="minorHAnsi" w:cs="Times New Roman"/>
          <w:b/>
          <w:bCs/>
          <w:color w:val="000000"/>
          <w:sz w:val="32"/>
          <w:szCs w:val="32"/>
        </w:rPr>
        <w:t>/ OB</w:t>
      </w:r>
      <w:r w:rsidR="000205C8">
        <w:rPr>
          <w:rFonts w:asciiTheme="minorHAnsi" w:hAnsiTheme="minorHAnsi" w:cs="Times New Roman"/>
          <w:b/>
          <w:bCs/>
          <w:color w:val="000000"/>
          <w:sz w:val="32"/>
          <w:szCs w:val="32"/>
        </w:rPr>
        <w:t>LI</w:t>
      </w:r>
      <w:r w:rsidRPr="000B3BC6">
        <w:rPr>
          <w:rFonts w:asciiTheme="minorHAnsi" w:hAnsiTheme="minorHAnsi" w:cs="Times New Roman"/>
          <w:b/>
          <w:bCs/>
          <w:color w:val="000000"/>
          <w:sz w:val="32"/>
          <w:szCs w:val="32"/>
        </w:rPr>
        <w:t>Q</w:t>
      </w:r>
      <w:r w:rsidR="000205C8">
        <w:rPr>
          <w:rFonts w:asciiTheme="minorHAnsi" w:hAnsiTheme="minorHAnsi" w:cs="Times New Roman"/>
          <w:b/>
          <w:bCs/>
          <w:color w:val="000000"/>
          <w:sz w:val="32"/>
          <w:szCs w:val="32"/>
        </w:rPr>
        <w:t>UE</w:t>
      </w:r>
      <w:r w:rsidRPr="000B3BC6">
        <w:rPr>
          <w:rFonts w:asciiTheme="minorHAnsi" w:hAnsiTheme="minorHAnsi" w:cs="Times New Roman"/>
          <w:b/>
          <w:bCs/>
          <w:color w:val="000000"/>
          <w:sz w:val="32"/>
          <w:szCs w:val="32"/>
        </w:rPr>
        <w:t xml:space="preserve">  VIEW</w:t>
      </w:r>
      <w:r w:rsidR="000205C8">
        <w:rPr>
          <w:rFonts w:asciiTheme="minorHAnsi" w:hAnsiTheme="minorHAnsi" w:cs="Times New Roman"/>
          <w:b/>
          <w:bCs/>
          <w:color w:val="000000"/>
          <w:sz w:val="32"/>
          <w:szCs w:val="32"/>
        </w:rPr>
        <w:t>S</w:t>
      </w:r>
      <w:r w:rsidRPr="000B3BC6">
        <w:rPr>
          <w:rFonts w:asciiTheme="minorHAnsi" w:hAnsiTheme="minorHAnsi" w:cs="Times New Roman"/>
          <w:b/>
          <w:bCs/>
          <w:color w:val="000000"/>
          <w:sz w:val="32"/>
          <w:szCs w:val="32"/>
        </w:rPr>
        <w:t xml:space="preserve"> )</w:t>
      </w:r>
    </w:p>
    <w:p w:rsidR="00A020FD" w:rsidRPr="000B3BC6" w:rsidRDefault="00A020FD" w:rsidP="00A020FD">
      <w:pPr>
        <w:pStyle w:val="Normal0"/>
        <w:jc w:val="both"/>
        <w:rPr>
          <w:rFonts w:asciiTheme="minorHAnsi" w:hAnsiTheme="minorHAnsi" w:cs="Times New Roman"/>
          <w:bCs/>
          <w:color w:val="000000"/>
        </w:rPr>
      </w:pPr>
    </w:p>
    <w:p w:rsidR="00315C54" w:rsidRDefault="00315C54" w:rsidP="00A020FD">
      <w:pPr>
        <w:pStyle w:val="Normal0"/>
        <w:rPr>
          <w:rFonts w:asciiTheme="minorHAnsi" w:hAnsiTheme="minorHAnsi" w:cs="Times New Roman"/>
          <w:b/>
          <w:bCs/>
          <w:color w:val="000000"/>
        </w:rPr>
      </w:pPr>
      <w:r w:rsidRPr="00315C54">
        <w:rPr>
          <w:rFonts w:asciiTheme="minorHAnsi" w:hAnsiTheme="minorHAnsi" w:cs="Times New Roman"/>
          <w:b/>
          <w:bCs/>
          <w:color w:val="000000"/>
        </w:rPr>
        <w:t>FRACTURE OF NECK OF 5</w:t>
      </w:r>
      <w:r w:rsidRPr="00315C54">
        <w:rPr>
          <w:rFonts w:asciiTheme="minorHAnsi" w:hAnsiTheme="minorHAnsi" w:cs="Times New Roman"/>
          <w:b/>
          <w:bCs/>
          <w:color w:val="000000"/>
          <w:vertAlign w:val="superscript"/>
        </w:rPr>
        <w:t>TH</w:t>
      </w:r>
      <w:r w:rsidRPr="00315C54">
        <w:rPr>
          <w:rFonts w:asciiTheme="minorHAnsi" w:hAnsiTheme="minorHAnsi" w:cs="Times New Roman"/>
          <w:b/>
          <w:bCs/>
          <w:color w:val="000000"/>
        </w:rPr>
        <w:t xml:space="preserve"> METACARPAL.</w:t>
      </w:r>
    </w:p>
    <w:p w:rsidR="00315C54" w:rsidRDefault="00315C54" w:rsidP="00A020FD">
      <w:pPr>
        <w:pStyle w:val="Normal0"/>
        <w:rPr>
          <w:rFonts w:asciiTheme="minorHAnsi" w:hAnsiTheme="minorHAnsi" w:cs="Times New Roman"/>
          <w:b/>
          <w:bCs/>
          <w:color w:val="000000"/>
        </w:rPr>
      </w:pPr>
    </w:p>
    <w:p w:rsidR="00315C54" w:rsidRPr="00315C54" w:rsidRDefault="00315C54" w:rsidP="00A020FD">
      <w:pPr>
        <w:pStyle w:val="Normal0"/>
        <w:rPr>
          <w:rFonts w:asciiTheme="minorHAnsi" w:hAnsiTheme="minorHAnsi" w:cs="Times New Roman"/>
          <w:b/>
          <w:bCs/>
          <w:color w:val="000000"/>
        </w:rPr>
      </w:pPr>
      <w:r>
        <w:rPr>
          <w:rFonts w:asciiTheme="minorHAnsi" w:hAnsiTheme="minorHAnsi" w:cs="Times New Roman"/>
          <w:b/>
          <w:bCs/>
          <w:color w:val="000000"/>
        </w:rPr>
        <w:t>ARTHRITIC CHANGES ARE NOTED IN INTERPHALANGEAL JOINT SPACES.</w:t>
      </w:r>
    </w:p>
    <w:p w:rsidR="00315C54" w:rsidRDefault="00315C54" w:rsidP="00A020FD">
      <w:pPr>
        <w:pStyle w:val="Normal0"/>
        <w:rPr>
          <w:rFonts w:asciiTheme="minorHAnsi" w:hAnsiTheme="minorHAnsi" w:cs="Times New Roman"/>
          <w:bCs/>
          <w:color w:val="000000"/>
        </w:rPr>
      </w:pPr>
    </w:p>
    <w:p w:rsidR="00A020FD" w:rsidRPr="000B3BC6" w:rsidRDefault="00A020FD" w:rsidP="00A020FD">
      <w:pPr>
        <w:pStyle w:val="Normal0"/>
        <w:rPr>
          <w:rFonts w:asciiTheme="minorHAnsi" w:hAnsiTheme="minorHAnsi" w:cs="Times New Roman"/>
          <w:bCs/>
          <w:color w:val="000000"/>
        </w:rPr>
      </w:pPr>
      <w:r w:rsidRPr="000B3BC6">
        <w:rPr>
          <w:rFonts w:asciiTheme="minorHAnsi" w:hAnsiTheme="minorHAnsi" w:cs="Times New Roman"/>
          <w:bCs/>
          <w:color w:val="000000"/>
        </w:rPr>
        <w:t>The bones of the right hand show normal alignment and appear normal in mineralization pattern.</w:t>
      </w:r>
    </w:p>
    <w:p w:rsidR="00A020FD" w:rsidRPr="000B3BC6" w:rsidRDefault="00A020FD" w:rsidP="00A020FD">
      <w:pPr>
        <w:pStyle w:val="Normal0"/>
        <w:rPr>
          <w:rFonts w:asciiTheme="minorHAnsi" w:hAnsiTheme="minorHAnsi" w:cs="Times New Roman"/>
          <w:bCs/>
          <w:color w:val="000000"/>
        </w:rPr>
      </w:pPr>
    </w:p>
    <w:p w:rsidR="00A020FD" w:rsidRPr="000B3BC6" w:rsidRDefault="00A020FD" w:rsidP="00A020FD">
      <w:pPr>
        <w:pStyle w:val="Normal0"/>
        <w:rPr>
          <w:rFonts w:asciiTheme="minorHAnsi" w:hAnsiTheme="minorHAnsi" w:cs="Times New Roman"/>
          <w:bCs/>
          <w:color w:val="000000"/>
        </w:rPr>
      </w:pPr>
      <w:r w:rsidRPr="000B3BC6">
        <w:rPr>
          <w:rFonts w:asciiTheme="minorHAnsi" w:hAnsiTheme="minorHAnsi" w:cs="Times New Roman"/>
          <w:bCs/>
          <w:color w:val="000000"/>
        </w:rPr>
        <w:t>Visualized joints appear normal.</w:t>
      </w:r>
    </w:p>
    <w:p w:rsidR="00A020FD" w:rsidRPr="000B3BC6" w:rsidRDefault="00A020FD" w:rsidP="00A020FD">
      <w:pPr>
        <w:pStyle w:val="Normal0"/>
        <w:rPr>
          <w:rFonts w:asciiTheme="minorHAnsi" w:hAnsiTheme="minorHAnsi" w:cs="Times New Roman"/>
          <w:bCs/>
          <w:color w:val="000000"/>
        </w:rPr>
      </w:pPr>
      <w:bookmarkStart w:id="0" w:name="_GoBack"/>
      <w:bookmarkEnd w:id="0"/>
    </w:p>
    <w:p w:rsidR="00A020FD" w:rsidRPr="00315C54" w:rsidRDefault="00A020FD" w:rsidP="00A020FD">
      <w:pPr>
        <w:pStyle w:val="Normal0"/>
        <w:rPr>
          <w:rFonts w:asciiTheme="minorHAnsi" w:hAnsiTheme="minorHAnsi" w:cs="Times New Roman"/>
          <w:b/>
          <w:bCs/>
          <w:color w:val="000000"/>
        </w:rPr>
      </w:pPr>
      <w:r w:rsidRPr="00315C54">
        <w:rPr>
          <w:rFonts w:asciiTheme="minorHAnsi" w:hAnsiTheme="minorHAnsi" w:cs="Times New Roman"/>
          <w:b/>
          <w:bCs/>
          <w:color w:val="000000"/>
        </w:rPr>
        <w:t xml:space="preserve">Soft tissues appear </w:t>
      </w:r>
      <w:r w:rsidR="00315C54" w:rsidRPr="00315C54">
        <w:rPr>
          <w:rFonts w:asciiTheme="minorHAnsi" w:hAnsiTheme="minorHAnsi" w:cs="Times New Roman"/>
          <w:b/>
          <w:bCs/>
          <w:color w:val="000000"/>
        </w:rPr>
        <w:t>swollen</w:t>
      </w:r>
      <w:r w:rsidRPr="00315C54">
        <w:rPr>
          <w:rFonts w:asciiTheme="minorHAnsi" w:hAnsiTheme="minorHAnsi" w:cs="Times New Roman"/>
          <w:b/>
          <w:bCs/>
          <w:color w:val="000000"/>
        </w:rPr>
        <w:t xml:space="preserve"> </w:t>
      </w:r>
    </w:p>
    <w:p w:rsidR="00A020FD" w:rsidRPr="000B3BC6" w:rsidRDefault="00A020FD" w:rsidP="00A020FD">
      <w:pPr>
        <w:pStyle w:val="Normal0"/>
        <w:jc w:val="both"/>
        <w:rPr>
          <w:rFonts w:asciiTheme="minorHAnsi" w:hAnsiTheme="minorHAnsi" w:cs="Times New Roman"/>
        </w:rPr>
      </w:pPr>
    </w:p>
    <w:p w:rsidR="00A020FD" w:rsidRPr="000B3BC6" w:rsidRDefault="00A020FD" w:rsidP="00A020FD">
      <w:pPr>
        <w:tabs>
          <w:tab w:val="left" w:pos="6915"/>
        </w:tabs>
        <w:rPr>
          <w:rFonts w:asciiTheme="minorHAnsi" w:hAnsiTheme="minorHAnsi"/>
          <w:b/>
          <w:bCs/>
          <w:sz w:val="22"/>
        </w:rPr>
      </w:pPr>
    </w:p>
    <w:p w:rsidR="00A020FD" w:rsidRPr="000B3BC6" w:rsidRDefault="00A020FD" w:rsidP="00A020FD">
      <w:pPr>
        <w:tabs>
          <w:tab w:val="left" w:pos="6915"/>
        </w:tabs>
        <w:rPr>
          <w:rFonts w:asciiTheme="minorHAnsi" w:hAnsiTheme="minorHAnsi"/>
          <w:b/>
          <w:bCs/>
          <w:sz w:val="22"/>
        </w:rPr>
      </w:pPr>
    </w:p>
    <w:p w:rsidR="00A020FD" w:rsidRPr="000B3BC6" w:rsidRDefault="00A020FD" w:rsidP="00A020FD">
      <w:pPr>
        <w:tabs>
          <w:tab w:val="left" w:pos="6915"/>
        </w:tabs>
        <w:rPr>
          <w:rFonts w:asciiTheme="minorHAnsi" w:hAnsiTheme="minorHAnsi"/>
          <w:b/>
          <w:bCs/>
          <w:sz w:val="22"/>
        </w:rPr>
      </w:pPr>
    </w:p>
    <w:p w:rsidR="00A020FD" w:rsidRPr="000B3BC6" w:rsidRDefault="00A020FD" w:rsidP="00A020FD">
      <w:pPr>
        <w:tabs>
          <w:tab w:val="left" w:pos="6915"/>
        </w:tabs>
        <w:rPr>
          <w:rFonts w:asciiTheme="minorHAnsi" w:hAnsiTheme="minorHAnsi"/>
          <w:b/>
          <w:bCs/>
          <w:sz w:val="22"/>
        </w:rPr>
      </w:pPr>
    </w:p>
    <w:p w:rsidR="00A020FD" w:rsidRPr="000B3BC6" w:rsidRDefault="00A020FD" w:rsidP="00A020FD">
      <w:pPr>
        <w:tabs>
          <w:tab w:val="left" w:pos="6135"/>
        </w:tabs>
        <w:rPr>
          <w:rFonts w:asciiTheme="minorHAnsi" w:hAnsiTheme="minorHAnsi"/>
          <w:b/>
          <w:bCs/>
          <w:sz w:val="22"/>
        </w:rPr>
      </w:pPr>
      <w:r w:rsidRPr="000B3BC6">
        <w:rPr>
          <w:rFonts w:asciiTheme="minorHAnsi" w:hAnsiTheme="minorHAnsi"/>
          <w:b/>
          <w:bCs/>
          <w:sz w:val="22"/>
        </w:rPr>
        <w:tab/>
      </w:r>
    </w:p>
    <w:p w:rsidR="000205C8" w:rsidRDefault="000205C8" w:rsidP="000205C8">
      <w:pPr>
        <w:tabs>
          <w:tab w:val="left" w:pos="6135"/>
        </w:tabs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sz w:val="22"/>
        </w:rPr>
        <w:tab/>
      </w:r>
    </w:p>
    <w:p w:rsidR="000205C8" w:rsidRDefault="00063749" w:rsidP="000205C8">
      <w:pPr>
        <w:pStyle w:val="Normal0"/>
        <w:rPr>
          <w:rFonts w:asciiTheme="minorHAnsi" w:hAnsiTheme="minorHAnsi"/>
          <w:b/>
          <w:bCs/>
          <w:color w:val="000000"/>
        </w:rPr>
      </w:pPr>
      <w:r>
        <w:rPr>
          <w:rFonts w:asciiTheme="minorHAnsi" w:hAnsiTheme="minorHAnsi"/>
          <w:b/>
          <w:bCs/>
          <w:noProof/>
          <w:color w:val="000000"/>
          <w:lang w:val="en-IN" w:eastAsia="en-IN"/>
        </w:rPr>
        <w:drawing>
          <wp:inline distT="0" distB="0" distL="0" distR="0">
            <wp:extent cx="1066800" cy="41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1D7" w:rsidRDefault="000205C8" w:rsidP="000205C8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DR. NIKUNJ KOTHIA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 xml:space="preserve">                        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 xml:space="preserve">        </w:t>
      </w:r>
    </w:p>
    <w:p w:rsidR="000205C8" w:rsidRDefault="000205C8" w:rsidP="000205C8">
      <w:pPr>
        <w:rPr>
          <w:rFonts w:asciiTheme="minorHAnsi" w:hAnsiTheme="minorHAnsi"/>
          <w:b/>
          <w:bCs/>
          <w:color w:val="000000"/>
        </w:rPr>
      </w:pPr>
      <w:r>
        <w:rPr>
          <w:rFonts w:asciiTheme="minorHAnsi" w:hAnsiTheme="minorHAnsi"/>
          <w:b/>
        </w:rPr>
        <w:t>CONS. RADIOLOGIST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 xml:space="preserve">                         </w:t>
      </w:r>
    </w:p>
    <w:p w:rsidR="00013777" w:rsidRDefault="00013777" w:rsidP="00013777">
      <w:pPr>
        <w:pStyle w:val="Normal0"/>
        <w:rPr>
          <w:rFonts w:ascii="Century Gothic" w:hAnsi="Century Gothic"/>
          <w:b/>
          <w:bCs/>
          <w:color w:val="000000"/>
        </w:rPr>
      </w:pPr>
    </w:p>
    <w:p w:rsidR="00375043" w:rsidRDefault="00375043" w:rsidP="00375043">
      <w:pPr>
        <w:pStyle w:val="Normal0"/>
        <w:rPr>
          <w:rFonts w:ascii="Century Gothic" w:hAnsi="Century Gothic"/>
          <w:b/>
          <w:bCs/>
          <w:color w:val="000000"/>
        </w:rPr>
      </w:pPr>
    </w:p>
    <w:p w:rsidR="009E0883" w:rsidRDefault="009E0883" w:rsidP="00375043">
      <w:pPr>
        <w:rPr>
          <w:rFonts w:ascii="Century" w:hAnsi="Century"/>
        </w:rPr>
      </w:pPr>
    </w:p>
    <w:p w:rsidR="009E0883" w:rsidRDefault="009E0883" w:rsidP="009E0883">
      <w:pPr>
        <w:tabs>
          <w:tab w:val="left" w:pos="3420"/>
        </w:tabs>
        <w:rPr>
          <w:rFonts w:ascii="Century" w:hAnsi="Century"/>
        </w:rPr>
      </w:pPr>
    </w:p>
    <w:p w:rsidR="006F78E4" w:rsidRPr="0031584D" w:rsidRDefault="006F78E4" w:rsidP="009E0883">
      <w:pPr>
        <w:pStyle w:val="Normal0"/>
        <w:rPr>
          <w:rFonts w:ascii="Century Gothic" w:hAnsi="Century Gothic"/>
          <w:b/>
          <w:bCs/>
          <w:color w:val="000000"/>
        </w:rPr>
      </w:pPr>
    </w:p>
    <w:sectPr w:rsidR="006F78E4" w:rsidRPr="0031584D" w:rsidSect="00A951DE">
      <w:pgSz w:w="12240" w:h="15840"/>
      <w:pgMar w:top="2880" w:right="126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749"/>
    <w:rsid w:val="00013777"/>
    <w:rsid w:val="00013E5F"/>
    <w:rsid w:val="00016CAD"/>
    <w:rsid w:val="000205C8"/>
    <w:rsid w:val="00063749"/>
    <w:rsid w:val="00066AFE"/>
    <w:rsid w:val="000A1FD8"/>
    <w:rsid w:val="00142C53"/>
    <w:rsid w:val="0015429F"/>
    <w:rsid w:val="00163279"/>
    <w:rsid w:val="001743B3"/>
    <w:rsid w:val="001D6F91"/>
    <w:rsid w:val="001E5260"/>
    <w:rsid w:val="001F23CE"/>
    <w:rsid w:val="00205BCA"/>
    <w:rsid w:val="0022272D"/>
    <w:rsid w:val="0026658F"/>
    <w:rsid w:val="00276DD3"/>
    <w:rsid w:val="00276ECA"/>
    <w:rsid w:val="00284D45"/>
    <w:rsid w:val="00296562"/>
    <w:rsid w:val="002A680F"/>
    <w:rsid w:val="002D5D8E"/>
    <w:rsid w:val="002E6A2F"/>
    <w:rsid w:val="00315C54"/>
    <w:rsid w:val="00367984"/>
    <w:rsid w:val="00375043"/>
    <w:rsid w:val="00383C67"/>
    <w:rsid w:val="0038537D"/>
    <w:rsid w:val="003A20EC"/>
    <w:rsid w:val="003C6938"/>
    <w:rsid w:val="004507AC"/>
    <w:rsid w:val="00481FBF"/>
    <w:rsid w:val="004B01DA"/>
    <w:rsid w:val="004E0EE6"/>
    <w:rsid w:val="00547216"/>
    <w:rsid w:val="005535C9"/>
    <w:rsid w:val="00563B0D"/>
    <w:rsid w:val="00580DD1"/>
    <w:rsid w:val="005A7E16"/>
    <w:rsid w:val="005D2210"/>
    <w:rsid w:val="00612B19"/>
    <w:rsid w:val="00637CFC"/>
    <w:rsid w:val="0065004E"/>
    <w:rsid w:val="00654247"/>
    <w:rsid w:val="00660CD8"/>
    <w:rsid w:val="00684769"/>
    <w:rsid w:val="006A080A"/>
    <w:rsid w:val="006D0D73"/>
    <w:rsid w:val="006D5958"/>
    <w:rsid w:val="006E28C9"/>
    <w:rsid w:val="006F78E4"/>
    <w:rsid w:val="00710D85"/>
    <w:rsid w:val="00741068"/>
    <w:rsid w:val="00741C82"/>
    <w:rsid w:val="007760D8"/>
    <w:rsid w:val="00785C25"/>
    <w:rsid w:val="007A60A3"/>
    <w:rsid w:val="007C45F1"/>
    <w:rsid w:val="008078E1"/>
    <w:rsid w:val="00813E39"/>
    <w:rsid w:val="00821F8E"/>
    <w:rsid w:val="00827A40"/>
    <w:rsid w:val="00836662"/>
    <w:rsid w:val="00843D70"/>
    <w:rsid w:val="0085293F"/>
    <w:rsid w:val="008566B9"/>
    <w:rsid w:val="00884FC7"/>
    <w:rsid w:val="00905E40"/>
    <w:rsid w:val="00922DBA"/>
    <w:rsid w:val="0096139D"/>
    <w:rsid w:val="00976538"/>
    <w:rsid w:val="0098709B"/>
    <w:rsid w:val="00992E0B"/>
    <w:rsid w:val="009A671F"/>
    <w:rsid w:val="009B343B"/>
    <w:rsid w:val="009E0883"/>
    <w:rsid w:val="00A020FD"/>
    <w:rsid w:val="00A511D7"/>
    <w:rsid w:val="00A60CF1"/>
    <w:rsid w:val="00A60FE6"/>
    <w:rsid w:val="00A951DE"/>
    <w:rsid w:val="00AA7A0A"/>
    <w:rsid w:val="00AB0A97"/>
    <w:rsid w:val="00AE15A8"/>
    <w:rsid w:val="00B21387"/>
    <w:rsid w:val="00B23F5C"/>
    <w:rsid w:val="00B7167E"/>
    <w:rsid w:val="00BD07DF"/>
    <w:rsid w:val="00BF0FA0"/>
    <w:rsid w:val="00C05A84"/>
    <w:rsid w:val="00C071AC"/>
    <w:rsid w:val="00C11DFD"/>
    <w:rsid w:val="00C26D4C"/>
    <w:rsid w:val="00C40961"/>
    <w:rsid w:val="00C44755"/>
    <w:rsid w:val="00C56FF5"/>
    <w:rsid w:val="00C61F3A"/>
    <w:rsid w:val="00C81C35"/>
    <w:rsid w:val="00C903E9"/>
    <w:rsid w:val="00CA5576"/>
    <w:rsid w:val="00CE6E5C"/>
    <w:rsid w:val="00CF2CF0"/>
    <w:rsid w:val="00D1656C"/>
    <w:rsid w:val="00D8754F"/>
    <w:rsid w:val="00DE4A37"/>
    <w:rsid w:val="00E01DCF"/>
    <w:rsid w:val="00E04B10"/>
    <w:rsid w:val="00E057C7"/>
    <w:rsid w:val="00E1208C"/>
    <w:rsid w:val="00E12160"/>
    <w:rsid w:val="00E12F5A"/>
    <w:rsid w:val="00E619B4"/>
    <w:rsid w:val="00E63D46"/>
    <w:rsid w:val="00E70ED6"/>
    <w:rsid w:val="00E92458"/>
    <w:rsid w:val="00EC0373"/>
    <w:rsid w:val="00EC2272"/>
    <w:rsid w:val="00ED3D5A"/>
    <w:rsid w:val="00F023FB"/>
    <w:rsid w:val="00F079A5"/>
    <w:rsid w:val="00F321B9"/>
    <w:rsid w:val="00FA0CE8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FF7823"/>
  <w15:docId w15:val="{EDE06AA7-7DDA-43DF-A211-CF2A66447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5C5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C54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9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XRAY%20FORMATS\X-Ray_Hand%20Right%20AP%20and%20Lateral%20Views_NORM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X-Ray_Hand Right AP and Lateral Views_NORMAL</Template>
  <TotalTime>3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3</cp:revision>
  <cp:lastPrinted>2026-08-03T16:08:00Z</cp:lastPrinted>
  <dcterms:created xsi:type="dcterms:W3CDTF">2026-08-03T15:48:00Z</dcterms:created>
  <dcterms:modified xsi:type="dcterms:W3CDTF">2026-08-03T16:08:00Z</dcterms:modified>
</cp:coreProperties>
</file>