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3F5015" w:rsidTr="003F5015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3F5015" w:rsidRDefault="003F5015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3F5015" w:rsidRDefault="003F5015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MRS.</w:t>
            </w:r>
            <w:r w:rsidR="005161B6">
              <w:rPr>
                <w:rFonts w:asciiTheme="minorHAnsi" w:hAnsiTheme="minorHAnsi" w:cstheme="minorHAnsi"/>
                <w:b/>
                <w:lang w:bidi="hi-IN"/>
              </w:rPr>
              <w:t xml:space="preserve"> VANDANA KUMARI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3F5015" w:rsidRDefault="003F5015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3F5015" w:rsidRDefault="004E715D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11</w:t>
            </w:r>
            <w:r w:rsidR="004D0D97">
              <w:rPr>
                <w:rFonts w:asciiTheme="minorHAnsi" w:hAnsiTheme="minorHAnsi" w:cstheme="minorHAnsi"/>
                <w:b/>
                <w:lang w:bidi="hi-IN"/>
              </w:rPr>
              <w:t>/08</w:t>
            </w:r>
            <w:r w:rsidR="003F5015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3F5015" w:rsidTr="003F5015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3F5015" w:rsidRDefault="003F5015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F5015" w:rsidRDefault="005161B6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39</w:t>
            </w:r>
            <w:r w:rsidR="004D0D97">
              <w:rPr>
                <w:rFonts w:asciiTheme="minorHAnsi" w:hAnsiTheme="minorHAnsi" w:cstheme="minorHAnsi"/>
                <w:b/>
                <w:lang w:bidi="hi-IN"/>
              </w:rPr>
              <w:t xml:space="preserve"> </w:t>
            </w:r>
            <w:r w:rsidR="003F5015">
              <w:rPr>
                <w:rFonts w:asciiTheme="minorHAnsi" w:hAnsiTheme="minorHAnsi" w:cstheme="minorHAnsi"/>
                <w:b/>
                <w:lang w:bidi="hi-IN"/>
              </w:rPr>
              <w:t>YRS/ FEMALE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3F5015" w:rsidRDefault="003F5015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3F5015" w:rsidRDefault="003F5015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3F5015" w:rsidTr="003F5015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3F5015" w:rsidRDefault="003F5015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3F5015" w:rsidRDefault="003F5015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HARITA KOTHIA</w:t>
            </w:r>
          </w:p>
        </w:tc>
      </w:tr>
    </w:tbl>
    <w:p w:rsidR="00FC5BC6" w:rsidRPr="00605B33" w:rsidRDefault="00FC5BC6" w:rsidP="00FC5BC6">
      <w:pPr>
        <w:pStyle w:val="Normal0"/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u w:val="single"/>
        </w:rPr>
      </w:pPr>
    </w:p>
    <w:p w:rsidR="00FC5BC6" w:rsidRPr="00605B33" w:rsidRDefault="00FC5BC6" w:rsidP="00630EB6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605B33">
        <w:rPr>
          <w:rFonts w:asciiTheme="minorHAnsi" w:hAnsiTheme="minorHAnsi" w:cs="Times New Roman"/>
          <w:b/>
          <w:color w:val="000000"/>
          <w:sz w:val="28"/>
          <w:szCs w:val="28"/>
        </w:rPr>
        <w:t>SONOGRAPHY OF PELVIS.</w:t>
      </w:r>
    </w:p>
    <w:p w:rsidR="00956836" w:rsidRPr="00605B33" w:rsidRDefault="00956836" w:rsidP="00956836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="Times New Roman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URINARY BLADDER: -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  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>Urinary Bladder is d</w:t>
      </w:r>
      <w:r w:rsidR="005161B6">
        <w:rPr>
          <w:rFonts w:asciiTheme="minorHAnsi" w:hAnsiTheme="minorHAnsi"/>
          <w:bCs/>
          <w:color w:val="000000"/>
          <w:sz w:val="28"/>
          <w:szCs w:val="28"/>
        </w:rPr>
        <w:t>istended &amp; appears normal.</w:t>
      </w:r>
      <w:bookmarkStart w:id="0" w:name="_GoBack"/>
      <w:bookmarkEnd w:id="0"/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UTERUS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: - </w:t>
      </w:r>
      <w:r w:rsidRPr="00225A4B">
        <w:rPr>
          <w:rFonts w:asciiTheme="minorHAnsi" w:hAnsiTheme="minorHAnsi"/>
          <w:b/>
          <w:bCs/>
          <w:color w:val="000000"/>
          <w:sz w:val="28"/>
          <w:szCs w:val="28"/>
        </w:rPr>
        <w:t xml:space="preserve">Uterus is </w:t>
      </w:r>
      <w:proofErr w:type="spellStart"/>
      <w:r w:rsidRPr="00225A4B">
        <w:rPr>
          <w:rFonts w:asciiTheme="minorHAnsi" w:hAnsiTheme="minorHAnsi"/>
          <w:b/>
          <w:bCs/>
          <w:sz w:val="28"/>
          <w:szCs w:val="28"/>
        </w:rPr>
        <w:t>anteverted</w:t>
      </w:r>
      <w:proofErr w:type="spellEnd"/>
      <w:r w:rsidRPr="00225A4B">
        <w:rPr>
          <w:rFonts w:asciiTheme="minorHAnsi" w:hAnsiTheme="minorHAnsi"/>
          <w:b/>
          <w:bCs/>
          <w:sz w:val="28"/>
          <w:szCs w:val="28"/>
        </w:rPr>
        <w:t>,</w:t>
      </w:r>
      <w:r w:rsidR="00225A4B">
        <w:rPr>
          <w:rFonts w:asciiTheme="minorHAnsi" w:hAnsiTheme="minorHAnsi"/>
          <w:b/>
          <w:bCs/>
          <w:sz w:val="28"/>
          <w:szCs w:val="28"/>
        </w:rPr>
        <w:t xml:space="preserve"> bulky,</w:t>
      </w:r>
      <w:r w:rsidRPr="00225A4B"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225A4B">
        <w:rPr>
          <w:rFonts w:asciiTheme="minorHAnsi" w:hAnsiTheme="minorHAnsi"/>
          <w:b/>
          <w:bCs/>
          <w:color w:val="000000"/>
          <w:sz w:val="28"/>
          <w:szCs w:val="28"/>
        </w:rPr>
        <w:t>normal in s</w:t>
      </w:r>
      <w:r w:rsidR="005161B6">
        <w:rPr>
          <w:rFonts w:asciiTheme="minorHAnsi" w:hAnsiTheme="minorHAnsi"/>
          <w:b/>
          <w:bCs/>
          <w:color w:val="000000"/>
          <w:sz w:val="28"/>
          <w:szCs w:val="28"/>
        </w:rPr>
        <w:t>hape &amp; echotexture, small seedling fibroids</w:t>
      </w:r>
      <w:r w:rsidRPr="00225A4B">
        <w:rPr>
          <w:rFonts w:asciiTheme="minorHAnsi" w:hAnsiTheme="minorHAnsi"/>
          <w:b/>
          <w:bCs/>
          <w:color w:val="000000"/>
          <w:sz w:val="28"/>
          <w:szCs w:val="28"/>
        </w:rPr>
        <w:t xml:space="preserve"> are seen.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 </w:t>
      </w:r>
    </w:p>
    <w:p w:rsidR="00605B33" w:rsidRPr="00225A4B" w:rsidRDefault="00605B33" w:rsidP="00605B33">
      <w:pPr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 w:rsidRPr="00225A4B">
        <w:rPr>
          <w:rFonts w:asciiTheme="minorHAnsi" w:hAnsiTheme="minorHAnsi"/>
          <w:b/>
          <w:bCs/>
          <w:sz w:val="28"/>
          <w:szCs w:val="28"/>
        </w:rPr>
        <w:t>Endometr</w:t>
      </w:r>
      <w:r w:rsidR="005161B6">
        <w:rPr>
          <w:rFonts w:asciiTheme="minorHAnsi" w:hAnsiTheme="minorHAnsi"/>
          <w:b/>
          <w:bCs/>
          <w:sz w:val="28"/>
          <w:szCs w:val="28"/>
        </w:rPr>
        <w:t>ial canal is thin normal 6 mm.</w:t>
      </w:r>
    </w:p>
    <w:p w:rsid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605B33" w:rsidRDefault="00605B33" w:rsidP="005161B6">
      <w:pPr>
        <w:jc w:val="both"/>
        <w:rPr>
          <w:rFonts w:asciiTheme="minorHAnsi" w:hAnsiTheme="minorHAnsi"/>
          <w:bCs/>
          <w:sz w:val="28"/>
        </w:rPr>
      </w:pPr>
      <w:r w:rsidRPr="00605B33">
        <w:rPr>
          <w:rFonts w:asciiTheme="minorHAnsi" w:hAnsiTheme="minorHAnsi"/>
          <w:b/>
          <w:bCs/>
          <w:sz w:val="28"/>
          <w:u w:val="single"/>
        </w:rPr>
        <w:t>OVARIES:</w:t>
      </w:r>
      <w:r w:rsidRPr="00605B33">
        <w:rPr>
          <w:rFonts w:asciiTheme="minorHAnsi" w:hAnsiTheme="minorHAnsi"/>
          <w:b/>
          <w:bCs/>
          <w:sz w:val="28"/>
        </w:rPr>
        <w:t xml:space="preserve"> - </w:t>
      </w:r>
      <w:r w:rsidRPr="00605B33">
        <w:rPr>
          <w:rFonts w:asciiTheme="minorHAnsi" w:hAnsiTheme="minorHAnsi"/>
          <w:bCs/>
          <w:sz w:val="28"/>
        </w:rPr>
        <w:t xml:space="preserve">Both ovaries appear normal in </w:t>
      </w:r>
      <w:proofErr w:type="gramStart"/>
      <w:r w:rsidRPr="00605B33">
        <w:rPr>
          <w:rFonts w:asciiTheme="minorHAnsi" w:hAnsiTheme="minorHAnsi"/>
          <w:bCs/>
          <w:sz w:val="28"/>
        </w:rPr>
        <w:t>size ,</w:t>
      </w:r>
      <w:proofErr w:type="gramEnd"/>
      <w:r w:rsidRPr="00605B33">
        <w:rPr>
          <w:rFonts w:asciiTheme="minorHAnsi" w:hAnsiTheme="minorHAnsi"/>
          <w:bCs/>
          <w:sz w:val="28"/>
        </w:rPr>
        <w:t xml:space="preserve"> shape &amp; echotexture. </w:t>
      </w:r>
    </w:p>
    <w:p w:rsidR="005161B6" w:rsidRDefault="005161B6" w:rsidP="005161B6">
      <w:pPr>
        <w:jc w:val="both"/>
        <w:rPr>
          <w:rFonts w:asciiTheme="minorHAnsi" w:hAnsiTheme="minorHAnsi"/>
          <w:bCs/>
          <w:sz w:val="28"/>
        </w:rPr>
      </w:pPr>
      <w:r>
        <w:rPr>
          <w:rFonts w:asciiTheme="minorHAnsi" w:hAnsiTheme="minorHAnsi"/>
          <w:bCs/>
          <w:sz w:val="28"/>
        </w:rPr>
        <w:t xml:space="preserve">Antral follicle </w:t>
      </w:r>
      <w:proofErr w:type="gramStart"/>
      <w:r>
        <w:rPr>
          <w:rFonts w:asciiTheme="minorHAnsi" w:hAnsiTheme="minorHAnsi"/>
          <w:bCs/>
          <w:sz w:val="28"/>
        </w:rPr>
        <w:t>count</w:t>
      </w:r>
      <w:proofErr w:type="gramEnd"/>
      <w:r>
        <w:rPr>
          <w:rFonts w:asciiTheme="minorHAnsi" w:hAnsiTheme="minorHAnsi"/>
          <w:bCs/>
          <w:sz w:val="28"/>
        </w:rPr>
        <w:t xml:space="preserve"> right ovary 8 to 9 </w:t>
      </w:r>
      <w:proofErr w:type="spellStart"/>
      <w:r>
        <w:rPr>
          <w:rFonts w:asciiTheme="minorHAnsi" w:hAnsiTheme="minorHAnsi"/>
          <w:bCs/>
          <w:sz w:val="28"/>
        </w:rPr>
        <w:t>afc</w:t>
      </w:r>
      <w:proofErr w:type="spellEnd"/>
    </w:p>
    <w:p w:rsidR="005161B6" w:rsidRPr="005161B6" w:rsidRDefault="005161B6" w:rsidP="005161B6">
      <w:pPr>
        <w:jc w:val="both"/>
        <w:rPr>
          <w:rFonts w:asciiTheme="minorHAnsi" w:hAnsiTheme="minorHAnsi"/>
          <w:bCs/>
          <w:sz w:val="28"/>
        </w:rPr>
      </w:pPr>
      <w:r>
        <w:rPr>
          <w:rFonts w:asciiTheme="minorHAnsi" w:hAnsiTheme="minorHAnsi"/>
          <w:bCs/>
          <w:sz w:val="28"/>
        </w:rPr>
        <w:t xml:space="preserve">Left ovary 2 to 3 </w:t>
      </w:r>
      <w:proofErr w:type="spellStart"/>
      <w:r>
        <w:rPr>
          <w:rFonts w:asciiTheme="minorHAnsi" w:hAnsiTheme="minorHAnsi"/>
          <w:bCs/>
          <w:sz w:val="28"/>
        </w:rPr>
        <w:t>afc</w:t>
      </w:r>
      <w:proofErr w:type="spellEnd"/>
    </w:p>
    <w:p w:rsidR="00605B33" w:rsidRPr="00605B33" w:rsidRDefault="00605B33" w:rsidP="00605B33">
      <w:pPr>
        <w:numPr>
          <w:ilvl w:val="0"/>
          <w:numId w:val="1"/>
        </w:num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Cs/>
          <w:color w:val="000000"/>
          <w:sz w:val="28"/>
          <w:szCs w:val="28"/>
        </w:rPr>
        <w:t>No adnexal mass lesion is noted.</w:t>
      </w:r>
    </w:p>
    <w:p w:rsidR="00605B33" w:rsidRPr="00605B33" w:rsidRDefault="00605B33" w:rsidP="00605B33">
      <w:pPr>
        <w:numPr>
          <w:ilvl w:val="0"/>
          <w:numId w:val="1"/>
        </w:num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Cs/>
          <w:color w:val="000000"/>
          <w:sz w:val="28"/>
          <w:szCs w:val="28"/>
        </w:rPr>
        <w:t>No free fluid is noted in POD.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IMPRESSION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>: -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ab/>
      </w:r>
    </w:p>
    <w:p w:rsidR="00225A4B" w:rsidRPr="005161B6" w:rsidRDefault="005161B6" w:rsidP="005161B6">
      <w:pPr>
        <w:numPr>
          <w:ilvl w:val="1"/>
          <w:numId w:val="1"/>
        </w:numPr>
        <w:jc w:val="both"/>
        <w:rPr>
          <w:rFonts w:asciiTheme="minorHAnsi" w:hAnsi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/>
          <w:b/>
          <w:bCs/>
          <w:color w:val="000000"/>
          <w:sz w:val="28"/>
          <w:szCs w:val="28"/>
        </w:rPr>
        <w:t>NORMAL PELVIS SONOGRAPHY AND GOOD AFC</w:t>
      </w:r>
    </w:p>
    <w:p w:rsidR="00FC5BC6" w:rsidRPr="00605B33" w:rsidRDefault="00FC5BC6" w:rsidP="00FC5BC6">
      <w:pPr>
        <w:pStyle w:val="Normal0"/>
        <w:tabs>
          <w:tab w:val="center" w:pos="4320"/>
          <w:tab w:val="right" w:pos="8640"/>
        </w:tabs>
        <w:rPr>
          <w:rFonts w:asciiTheme="minorHAnsi" w:hAnsiTheme="minorHAnsi" w:cs="Times New Roman"/>
          <w:bCs/>
          <w:color w:val="000000"/>
          <w:sz w:val="20"/>
        </w:rPr>
      </w:pPr>
    </w:p>
    <w:p w:rsidR="00FC5BC6" w:rsidRPr="00605B33" w:rsidRDefault="00FC5BC6" w:rsidP="00FC5BC6">
      <w:pPr>
        <w:pStyle w:val="Normal0"/>
        <w:rPr>
          <w:rFonts w:asciiTheme="minorHAnsi" w:hAnsiTheme="minorHAnsi" w:cs="Times New Roman"/>
          <w:bCs/>
          <w:color w:val="000000"/>
          <w:sz w:val="20"/>
        </w:rPr>
      </w:pPr>
    </w:p>
    <w:p w:rsidR="00EC76ED" w:rsidRPr="00605B33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605B33" w:rsidRPr="00605B33" w:rsidRDefault="00605B33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EC76ED" w:rsidRPr="00605B33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BC1575" w:rsidRPr="004F0414" w:rsidRDefault="00BC1575" w:rsidP="00BC1575">
      <w:pPr>
        <w:rPr>
          <w:rFonts w:ascii="Calibri" w:hAnsi="Calibri"/>
          <w:b/>
        </w:rPr>
      </w:pPr>
      <w:proofErr w:type="gramStart"/>
      <w:r w:rsidRPr="004F0414">
        <w:rPr>
          <w:rFonts w:ascii="Calibri" w:hAnsi="Calibri"/>
          <w:b/>
        </w:rPr>
        <w:t>DR.HARITA</w:t>
      </w:r>
      <w:proofErr w:type="gramEnd"/>
      <w:r w:rsidRPr="004F0414">
        <w:rPr>
          <w:rFonts w:ascii="Calibri" w:hAnsi="Calibri"/>
          <w:b/>
        </w:rPr>
        <w:t xml:space="preserve"> KOTHIA                                    </w:t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  <w:t xml:space="preserve">                          </w:t>
      </w:r>
    </w:p>
    <w:p w:rsidR="00BC1575" w:rsidRPr="004F0414" w:rsidRDefault="00BC1575" w:rsidP="00BC1575">
      <w:pPr>
        <w:rPr>
          <w:rFonts w:ascii="Calibri" w:hAnsi="Calibri"/>
          <w:color w:val="000000"/>
        </w:rPr>
      </w:pPr>
      <w:r w:rsidRPr="004F0414">
        <w:rPr>
          <w:rFonts w:ascii="Calibri" w:hAnsi="Calibri"/>
          <w:b/>
        </w:rPr>
        <w:t xml:space="preserve">CONS. </w:t>
      </w:r>
      <w:r>
        <w:rPr>
          <w:rFonts w:ascii="Calibri" w:hAnsi="Calibri"/>
          <w:b/>
        </w:rPr>
        <w:t>OBS/GYN</w:t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</w:r>
      <w:r w:rsidRPr="004F0414">
        <w:rPr>
          <w:rFonts w:ascii="Calibri" w:hAnsi="Calibri"/>
          <w:b/>
        </w:rPr>
        <w:tab/>
        <w:t xml:space="preserve">                        </w:t>
      </w:r>
    </w:p>
    <w:p w:rsidR="00EC76ED" w:rsidRDefault="00EC76ED" w:rsidP="00EC76ED">
      <w:pPr>
        <w:rPr>
          <w:b/>
          <w:sz w:val="28"/>
          <w:szCs w:val="28"/>
        </w:rPr>
      </w:pPr>
    </w:p>
    <w:p w:rsidR="00EC76ED" w:rsidRDefault="00EC76ED" w:rsidP="00FC5BC6">
      <w:pPr>
        <w:pStyle w:val="Normal0"/>
        <w:rPr>
          <w:rFonts w:ascii="Century Gothic" w:hAnsi="Century Gothic" w:cs="Times New Roman"/>
          <w:bCs/>
          <w:color w:val="000000"/>
          <w:sz w:val="20"/>
        </w:rPr>
      </w:pPr>
    </w:p>
    <w:sectPr w:rsidR="00EC76ED" w:rsidSect="00087105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1"/>
      </v:shape>
    </w:pict>
  </w:numPicBullet>
  <w:abstractNum w:abstractNumId="0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F70"/>
    <w:rsid w:val="0000212B"/>
    <w:rsid w:val="000232CE"/>
    <w:rsid w:val="000665D4"/>
    <w:rsid w:val="00087105"/>
    <w:rsid w:val="000C7A89"/>
    <w:rsid w:val="000D1575"/>
    <w:rsid w:val="00120E1A"/>
    <w:rsid w:val="00130427"/>
    <w:rsid w:val="00136D4D"/>
    <w:rsid w:val="00143B94"/>
    <w:rsid w:val="00163279"/>
    <w:rsid w:val="001729B4"/>
    <w:rsid w:val="00175669"/>
    <w:rsid w:val="00184F3E"/>
    <w:rsid w:val="001B70F0"/>
    <w:rsid w:val="001C52B0"/>
    <w:rsid w:val="00225A4B"/>
    <w:rsid w:val="00255E0B"/>
    <w:rsid w:val="002613BC"/>
    <w:rsid w:val="002750D5"/>
    <w:rsid w:val="00276DD3"/>
    <w:rsid w:val="002841CE"/>
    <w:rsid w:val="002923DD"/>
    <w:rsid w:val="002944F6"/>
    <w:rsid w:val="002961EE"/>
    <w:rsid w:val="002B6945"/>
    <w:rsid w:val="002C0265"/>
    <w:rsid w:val="002F17D8"/>
    <w:rsid w:val="00365ED9"/>
    <w:rsid w:val="003A775E"/>
    <w:rsid w:val="003C2523"/>
    <w:rsid w:val="003C6938"/>
    <w:rsid w:val="003F5015"/>
    <w:rsid w:val="004024B3"/>
    <w:rsid w:val="00407E44"/>
    <w:rsid w:val="00416775"/>
    <w:rsid w:val="00435CCA"/>
    <w:rsid w:val="004452F2"/>
    <w:rsid w:val="00481FBF"/>
    <w:rsid w:val="00492C9B"/>
    <w:rsid w:val="004C56F4"/>
    <w:rsid w:val="004D0D97"/>
    <w:rsid w:val="004E715D"/>
    <w:rsid w:val="005161B6"/>
    <w:rsid w:val="0052514D"/>
    <w:rsid w:val="00525522"/>
    <w:rsid w:val="00531540"/>
    <w:rsid w:val="00557C50"/>
    <w:rsid w:val="0056723F"/>
    <w:rsid w:val="00570D37"/>
    <w:rsid w:val="00577B95"/>
    <w:rsid w:val="005B6E3F"/>
    <w:rsid w:val="00600A83"/>
    <w:rsid w:val="00605B33"/>
    <w:rsid w:val="00607EF2"/>
    <w:rsid w:val="0062144C"/>
    <w:rsid w:val="0062443A"/>
    <w:rsid w:val="00630EB6"/>
    <w:rsid w:val="0065004E"/>
    <w:rsid w:val="006806CB"/>
    <w:rsid w:val="00685426"/>
    <w:rsid w:val="006A080A"/>
    <w:rsid w:val="006A2936"/>
    <w:rsid w:val="006B7D5E"/>
    <w:rsid w:val="00710D85"/>
    <w:rsid w:val="00742522"/>
    <w:rsid w:val="007438B7"/>
    <w:rsid w:val="00745760"/>
    <w:rsid w:val="00745F70"/>
    <w:rsid w:val="00785C25"/>
    <w:rsid w:val="007A65D3"/>
    <w:rsid w:val="007B2548"/>
    <w:rsid w:val="007D260C"/>
    <w:rsid w:val="007D6BDF"/>
    <w:rsid w:val="00821F8E"/>
    <w:rsid w:val="00861C2A"/>
    <w:rsid w:val="008645D1"/>
    <w:rsid w:val="008B4692"/>
    <w:rsid w:val="008C4787"/>
    <w:rsid w:val="00956836"/>
    <w:rsid w:val="009A208A"/>
    <w:rsid w:val="009B379B"/>
    <w:rsid w:val="009E3EA0"/>
    <w:rsid w:val="00A237FB"/>
    <w:rsid w:val="00A359DA"/>
    <w:rsid w:val="00A4189D"/>
    <w:rsid w:val="00A72E6E"/>
    <w:rsid w:val="00A838BD"/>
    <w:rsid w:val="00A83BB1"/>
    <w:rsid w:val="00AA7CFC"/>
    <w:rsid w:val="00AF23A9"/>
    <w:rsid w:val="00B0147D"/>
    <w:rsid w:val="00B024C7"/>
    <w:rsid w:val="00B02E19"/>
    <w:rsid w:val="00B03D06"/>
    <w:rsid w:val="00B14241"/>
    <w:rsid w:val="00B236F9"/>
    <w:rsid w:val="00B32FCF"/>
    <w:rsid w:val="00BA4B09"/>
    <w:rsid w:val="00BC1575"/>
    <w:rsid w:val="00BE7F94"/>
    <w:rsid w:val="00C05A84"/>
    <w:rsid w:val="00C06FCD"/>
    <w:rsid w:val="00C071AC"/>
    <w:rsid w:val="00C11DFD"/>
    <w:rsid w:val="00C55627"/>
    <w:rsid w:val="00CA0274"/>
    <w:rsid w:val="00CA2C6D"/>
    <w:rsid w:val="00CE777D"/>
    <w:rsid w:val="00D1232A"/>
    <w:rsid w:val="00D53A4F"/>
    <w:rsid w:val="00DA0586"/>
    <w:rsid w:val="00DA581D"/>
    <w:rsid w:val="00DC100E"/>
    <w:rsid w:val="00DD091E"/>
    <w:rsid w:val="00DD7DCE"/>
    <w:rsid w:val="00DE5C81"/>
    <w:rsid w:val="00DF1BE0"/>
    <w:rsid w:val="00DF29EA"/>
    <w:rsid w:val="00DF47B0"/>
    <w:rsid w:val="00E01DCF"/>
    <w:rsid w:val="00E1716D"/>
    <w:rsid w:val="00E31CBB"/>
    <w:rsid w:val="00E63D46"/>
    <w:rsid w:val="00E8411A"/>
    <w:rsid w:val="00EC7602"/>
    <w:rsid w:val="00EC76ED"/>
    <w:rsid w:val="00EE1C4C"/>
    <w:rsid w:val="00EE5853"/>
    <w:rsid w:val="00EF29CD"/>
    <w:rsid w:val="00F321B9"/>
    <w:rsid w:val="00F43869"/>
    <w:rsid w:val="00F55806"/>
    <w:rsid w:val="00F61FA8"/>
    <w:rsid w:val="00F640BC"/>
    <w:rsid w:val="00F72190"/>
    <w:rsid w:val="00FC5BC6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3B806"/>
  <w15:docId w15:val="{50FFCA9E-DA9B-4724-8C4A-5F0D4EC1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2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customStyle="1" w:styleId="Standard">
    <w:name w:val="Standard"/>
    <w:rsid w:val="00A4189D"/>
    <w:pPr>
      <w:autoSpaceDE w:val="0"/>
      <w:autoSpaceDN w:val="0"/>
      <w:adjustRightInd w:val="0"/>
    </w:pPr>
    <w:rPr>
      <w:rFonts w:ascii="Arial" w:hAnsi="Arial" w:cs="Arial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27"/>
    <w:rPr>
      <w:rFonts w:ascii="Cambria" w:eastAsia="Times New Roman" w:hAnsi="Cambria"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5A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A4B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Pelvis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Ultrasonography_Pelvis_Normal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2</cp:revision>
  <cp:lastPrinted>2026-08-11T07:39:00Z</cp:lastPrinted>
  <dcterms:created xsi:type="dcterms:W3CDTF">2026-08-11T07:40:00Z</dcterms:created>
  <dcterms:modified xsi:type="dcterms:W3CDTF">2026-08-11T07:40:00Z</dcterms:modified>
</cp:coreProperties>
</file>