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3F5015" w:rsidTr="003F5015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3F5015" w:rsidRDefault="003F5015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3F5015" w:rsidRDefault="003F5015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MRS.</w:t>
            </w:r>
            <w:r w:rsidR="006E5764">
              <w:rPr>
                <w:rFonts w:asciiTheme="minorHAnsi" w:hAnsiTheme="minorHAnsi" w:cstheme="minorHAnsi"/>
                <w:b/>
                <w:lang w:bidi="hi-IN"/>
              </w:rPr>
              <w:t xml:space="preserve">BHAKTI KUVALEKAR 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3F5015" w:rsidRDefault="003F5015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3F5015" w:rsidRDefault="006E5764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03/08</w:t>
            </w:r>
            <w:r w:rsidR="003F5015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3F5015" w:rsidTr="003F5015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3F5015" w:rsidRDefault="003F5015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F5015" w:rsidRDefault="006E5764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28 </w:t>
            </w:r>
            <w:r w:rsidR="003F5015">
              <w:rPr>
                <w:rFonts w:asciiTheme="minorHAnsi" w:hAnsiTheme="minorHAnsi" w:cstheme="minorHAnsi"/>
                <w:b/>
                <w:lang w:bidi="hi-IN"/>
              </w:rPr>
              <w:t>YRS/ FEMALE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3F5015" w:rsidRDefault="003F5015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3F5015" w:rsidRDefault="003F5015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3F5015" w:rsidTr="003F5015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3F5015" w:rsidRDefault="003F5015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3F5015" w:rsidRDefault="003F5015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HARITA KOTHIA</w:t>
            </w:r>
          </w:p>
        </w:tc>
      </w:tr>
    </w:tbl>
    <w:p w:rsidR="00FC5BC6" w:rsidRPr="00605B33" w:rsidRDefault="00FC5BC6" w:rsidP="00FC5BC6">
      <w:pPr>
        <w:pStyle w:val="Normal0"/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u w:val="single"/>
        </w:rPr>
      </w:pPr>
    </w:p>
    <w:p w:rsidR="00FC5BC6" w:rsidRPr="00605B33" w:rsidRDefault="00FC5BC6" w:rsidP="00630EB6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605B33">
        <w:rPr>
          <w:rFonts w:asciiTheme="minorHAnsi" w:hAnsiTheme="minorHAnsi" w:cs="Times New Roman"/>
          <w:b/>
          <w:color w:val="000000"/>
          <w:sz w:val="28"/>
          <w:szCs w:val="28"/>
        </w:rPr>
        <w:t>SONOGRAPHY OF PELVIS.</w:t>
      </w:r>
    </w:p>
    <w:p w:rsidR="00956836" w:rsidRPr="00605B33" w:rsidRDefault="00956836" w:rsidP="00956836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="Times New Roman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URINARY BLADDER: -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  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>Urinary Bladder is distended &amp; appears normal.  No calculus or mass lesion is noted.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UTERUS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: -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Uterus is </w:t>
      </w:r>
      <w:proofErr w:type="spellStart"/>
      <w:r w:rsidRPr="00605B33">
        <w:rPr>
          <w:rFonts w:asciiTheme="minorHAnsi" w:hAnsiTheme="minorHAnsi"/>
          <w:bCs/>
          <w:sz w:val="28"/>
          <w:szCs w:val="28"/>
        </w:rPr>
        <w:t>anteverted</w:t>
      </w:r>
      <w:proofErr w:type="spellEnd"/>
      <w:r w:rsidRPr="00605B33">
        <w:rPr>
          <w:rFonts w:asciiTheme="minorHAnsi" w:hAnsiTheme="minorHAnsi"/>
          <w:bCs/>
          <w:sz w:val="28"/>
          <w:szCs w:val="28"/>
        </w:rPr>
        <w:t xml:space="preserve">, </w:t>
      </w:r>
      <w:r w:rsidR="00532F9F">
        <w:rPr>
          <w:rFonts w:asciiTheme="minorHAnsi" w:hAnsiTheme="minorHAnsi"/>
          <w:bCs/>
          <w:color w:val="000000"/>
          <w:sz w:val="28"/>
          <w:szCs w:val="28"/>
        </w:rPr>
        <w:t xml:space="preserve">bulky in size measures 7.6 </w:t>
      </w:r>
      <w:proofErr w:type="gramStart"/>
      <w:r w:rsidR="00532F9F">
        <w:rPr>
          <w:rFonts w:asciiTheme="minorHAnsi" w:hAnsiTheme="minorHAnsi"/>
          <w:bCs/>
          <w:color w:val="000000"/>
          <w:sz w:val="28"/>
          <w:szCs w:val="28"/>
        </w:rPr>
        <w:t>*  6</w:t>
      </w:r>
      <w:proofErr w:type="gramEnd"/>
      <w:r w:rsidR="00532F9F">
        <w:rPr>
          <w:rFonts w:asciiTheme="minorHAnsi" w:hAnsiTheme="minorHAnsi"/>
          <w:bCs/>
          <w:color w:val="000000"/>
          <w:sz w:val="28"/>
          <w:szCs w:val="28"/>
        </w:rPr>
        <w:t xml:space="preserve"> cm ,normal in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>shap</w:t>
      </w:r>
      <w:r w:rsidR="00532F9F">
        <w:rPr>
          <w:rFonts w:asciiTheme="minorHAnsi" w:hAnsiTheme="minorHAnsi"/>
          <w:bCs/>
          <w:color w:val="000000"/>
          <w:sz w:val="28"/>
          <w:szCs w:val="28"/>
        </w:rPr>
        <w:t xml:space="preserve">e &amp; echotexture.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 No fibroids are seen. </w:t>
      </w:r>
    </w:p>
    <w:p w:rsidR="00605B33" w:rsidRPr="00605B33" w:rsidRDefault="00532F9F" w:rsidP="00605B33">
      <w:pPr>
        <w:jc w:val="both"/>
        <w:rPr>
          <w:rFonts w:asciiTheme="minorHAnsi" w:hAnsiTheme="minorHAnsi"/>
          <w:bCs/>
          <w:sz w:val="28"/>
          <w:szCs w:val="28"/>
          <w:u w:val="single"/>
        </w:rPr>
      </w:pPr>
      <w:r>
        <w:rPr>
          <w:rFonts w:asciiTheme="minorHAnsi" w:hAnsiTheme="minorHAnsi"/>
          <w:bCs/>
          <w:sz w:val="28"/>
          <w:szCs w:val="28"/>
        </w:rPr>
        <w:t xml:space="preserve">Endometrial canal is </w:t>
      </w:r>
      <w:proofErr w:type="gramStart"/>
      <w:r>
        <w:rPr>
          <w:rFonts w:asciiTheme="minorHAnsi" w:hAnsiTheme="minorHAnsi"/>
          <w:bCs/>
          <w:sz w:val="28"/>
          <w:szCs w:val="28"/>
        </w:rPr>
        <w:t>thickened ,</w:t>
      </w:r>
      <w:proofErr w:type="gramEnd"/>
      <w:r>
        <w:rPr>
          <w:rFonts w:asciiTheme="minorHAnsi" w:hAnsiTheme="minorHAnsi"/>
          <w:bCs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bCs/>
          <w:sz w:val="28"/>
          <w:szCs w:val="28"/>
        </w:rPr>
        <w:t>hyperehoic</w:t>
      </w:r>
      <w:proofErr w:type="spellEnd"/>
      <w:r>
        <w:rPr>
          <w:rFonts w:asciiTheme="minorHAnsi" w:hAnsiTheme="minorHAnsi"/>
          <w:bCs/>
          <w:sz w:val="28"/>
          <w:szCs w:val="28"/>
        </w:rPr>
        <w:t xml:space="preserve"> with cystic spaces &amp; measures 3.4 cm.</w:t>
      </w:r>
    </w:p>
    <w:p w:rsid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605B33" w:rsidRPr="00532F9F" w:rsidRDefault="00605B33" w:rsidP="00532F9F">
      <w:pPr>
        <w:jc w:val="both"/>
        <w:rPr>
          <w:rFonts w:asciiTheme="minorHAnsi" w:hAnsiTheme="minorHAnsi"/>
          <w:bCs/>
          <w:sz w:val="28"/>
        </w:rPr>
      </w:pPr>
      <w:r w:rsidRPr="00605B33">
        <w:rPr>
          <w:rFonts w:asciiTheme="minorHAnsi" w:hAnsiTheme="minorHAnsi"/>
          <w:b/>
          <w:bCs/>
          <w:sz w:val="28"/>
          <w:u w:val="single"/>
        </w:rPr>
        <w:t>OVARIES:</w:t>
      </w:r>
      <w:r w:rsidRPr="00605B33">
        <w:rPr>
          <w:rFonts w:asciiTheme="minorHAnsi" w:hAnsiTheme="minorHAnsi"/>
          <w:b/>
          <w:bCs/>
          <w:sz w:val="28"/>
        </w:rPr>
        <w:t xml:space="preserve"> - </w:t>
      </w:r>
      <w:r w:rsidRPr="00605B33">
        <w:rPr>
          <w:rFonts w:asciiTheme="minorHAnsi" w:hAnsiTheme="minorHAnsi"/>
          <w:bCs/>
          <w:sz w:val="28"/>
        </w:rPr>
        <w:t xml:space="preserve">Both ovaries appear normal in </w:t>
      </w:r>
      <w:proofErr w:type="gramStart"/>
      <w:r w:rsidRPr="00605B33">
        <w:rPr>
          <w:rFonts w:asciiTheme="minorHAnsi" w:hAnsiTheme="minorHAnsi"/>
          <w:bCs/>
          <w:sz w:val="28"/>
        </w:rPr>
        <w:t>size ,</w:t>
      </w:r>
      <w:proofErr w:type="gramEnd"/>
      <w:r w:rsidRPr="00605B33">
        <w:rPr>
          <w:rFonts w:asciiTheme="minorHAnsi" w:hAnsiTheme="minorHAnsi"/>
          <w:bCs/>
          <w:sz w:val="28"/>
        </w:rPr>
        <w:t xml:space="preserve"> shape &amp; echotexture. 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szCs w:val="22"/>
        </w:rPr>
      </w:pPr>
    </w:p>
    <w:p w:rsidR="00605B33" w:rsidRPr="00605B33" w:rsidRDefault="00605B33" w:rsidP="00605B33">
      <w:pPr>
        <w:numPr>
          <w:ilvl w:val="0"/>
          <w:numId w:val="1"/>
        </w:num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Cs/>
          <w:color w:val="000000"/>
          <w:sz w:val="28"/>
          <w:szCs w:val="28"/>
        </w:rPr>
        <w:t>No adnexal mass lesion is noted.</w:t>
      </w:r>
    </w:p>
    <w:p w:rsidR="00605B33" w:rsidRPr="00605B33" w:rsidRDefault="00605B33" w:rsidP="00605B33">
      <w:pPr>
        <w:numPr>
          <w:ilvl w:val="0"/>
          <w:numId w:val="1"/>
        </w:num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Cs/>
          <w:color w:val="000000"/>
          <w:sz w:val="28"/>
          <w:szCs w:val="28"/>
        </w:rPr>
        <w:t>No free fluid is noted in POD.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IMPRESSION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>: -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ab/>
      </w:r>
    </w:p>
    <w:p w:rsidR="00FC5BC6" w:rsidRPr="00605B33" w:rsidRDefault="00532F9F" w:rsidP="00605B33">
      <w:pPr>
        <w:numPr>
          <w:ilvl w:val="1"/>
          <w:numId w:val="1"/>
        </w:numPr>
        <w:jc w:val="both"/>
        <w:rPr>
          <w:rFonts w:asciiTheme="minorHAnsi" w:hAnsi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/>
          <w:b/>
          <w:bCs/>
          <w:color w:val="000000"/>
          <w:sz w:val="28"/>
          <w:szCs w:val="28"/>
        </w:rPr>
        <w:t>Severe endometrial hyperplasia with cystic spaces.</w:t>
      </w:r>
    </w:p>
    <w:p w:rsidR="00FC5BC6" w:rsidRPr="00E31621" w:rsidRDefault="00E31621" w:rsidP="00FC5BC6">
      <w:pPr>
        <w:pStyle w:val="Normal0"/>
        <w:tabs>
          <w:tab w:val="center" w:pos="4320"/>
          <w:tab w:val="right" w:pos="8640"/>
        </w:tabs>
        <w:rPr>
          <w:rFonts w:asciiTheme="minorHAnsi" w:hAnsiTheme="minorHAnsi" w:cs="Times New Roman"/>
          <w:b/>
          <w:bCs/>
          <w:color w:val="000000"/>
          <w:sz w:val="28"/>
          <w:szCs w:val="28"/>
        </w:rPr>
      </w:pPr>
      <w:r w:rsidRPr="00E31621">
        <w:rPr>
          <w:rFonts w:asciiTheme="minorHAnsi" w:hAnsiTheme="minorHAnsi" w:cs="Times New Roman"/>
          <w:b/>
          <w:bCs/>
          <w:color w:val="000000"/>
          <w:sz w:val="28"/>
          <w:szCs w:val="28"/>
        </w:rPr>
        <w:t xml:space="preserve">                 </w:t>
      </w:r>
      <w:r>
        <w:rPr>
          <w:rFonts w:asciiTheme="minorHAnsi" w:hAnsiTheme="minorHAnsi" w:cs="Times New Roman"/>
          <w:b/>
          <w:bCs/>
          <w:color w:val="000000"/>
          <w:sz w:val="28"/>
          <w:szCs w:val="28"/>
        </w:rPr>
        <w:t>&gt;</w:t>
      </w:r>
      <w:bookmarkStart w:id="0" w:name="_GoBack"/>
      <w:bookmarkEnd w:id="0"/>
      <w:r w:rsidRPr="00E31621">
        <w:rPr>
          <w:rFonts w:asciiTheme="minorHAnsi" w:hAnsiTheme="minorHAnsi" w:cs="Times New Roman"/>
          <w:b/>
          <w:bCs/>
          <w:color w:val="000000"/>
          <w:sz w:val="28"/>
          <w:szCs w:val="28"/>
        </w:rPr>
        <w:t xml:space="preserve">    Cystic endometrial hyperplasia</w:t>
      </w:r>
    </w:p>
    <w:p w:rsidR="00FC5BC6" w:rsidRPr="00605B33" w:rsidRDefault="00FC5BC6" w:rsidP="00FC5BC6">
      <w:pPr>
        <w:pStyle w:val="Normal0"/>
        <w:rPr>
          <w:rFonts w:asciiTheme="minorHAnsi" w:hAnsiTheme="minorHAnsi" w:cs="Times New Roman"/>
          <w:bCs/>
          <w:color w:val="000000"/>
          <w:sz w:val="20"/>
        </w:rPr>
      </w:pPr>
    </w:p>
    <w:p w:rsidR="00EC76ED" w:rsidRPr="00605B33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EC76ED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605B33" w:rsidRPr="00605B33" w:rsidRDefault="00605B33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EC76ED" w:rsidRPr="00605B33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BC1575" w:rsidRPr="004F0414" w:rsidRDefault="00BC1575" w:rsidP="00BC1575">
      <w:pPr>
        <w:rPr>
          <w:rFonts w:ascii="Calibri" w:hAnsi="Calibri"/>
          <w:b/>
        </w:rPr>
      </w:pPr>
      <w:proofErr w:type="gramStart"/>
      <w:r w:rsidRPr="004F0414">
        <w:rPr>
          <w:rFonts w:ascii="Calibri" w:hAnsi="Calibri"/>
          <w:b/>
        </w:rPr>
        <w:t>DR.HARITA</w:t>
      </w:r>
      <w:proofErr w:type="gramEnd"/>
      <w:r w:rsidRPr="004F0414">
        <w:rPr>
          <w:rFonts w:ascii="Calibri" w:hAnsi="Calibri"/>
          <w:b/>
        </w:rPr>
        <w:t xml:space="preserve"> KOTHIA                                    </w:t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  <w:t xml:space="preserve">                          DR.NIKUNJ KOTHIA</w:t>
      </w:r>
    </w:p>
    <w:p w:rsidR="00BC1575" w:rsidRPr="004F0414" w:rsidRDefault="00BC1575" w:rsidP="00BC1575">
      <w:pPr>
        <w:rPr>
          <w:rFonts w:ascii="Calibri" w:hAnsi="Calibri"/>
          <w:color w:val="000000"/>
        </w:rPr>
      </w:pPr>
      <w:r w:rsidRPr="004F0414">
        <w:rPr>
          <w:rFonts w:ascii="Calibri" w:hAnsi="Calibri"/>
          <w:b/>
        </w:rPr>
        <w:t xml:space="preserve">CONS. </w:t>
      </w:r>
      <w:r>
        <w:rPr>
          <w:rFonts w:ascii="Calibri" w:hAnsi="Calibri"/>
          <w:b/>
        </w:rPr>
        <w:t>OBS/GYN</w:t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  <w:t xml:space="preserve">                         CONS. RADIOLOGIST</w:t>
      </w:r>
    </w:p>
    <w:p w:rsidR="00EC76ED" w:rsidRDefault="00EC76ED" w:rsidP="00EC76ED">
      <w:pPr>
        <w:rPr>
          <w:b/>
          <w:sz w:val="28"/>
          <w:szCs w:val="28"/>
        </w:rPr>
      </w:pPr>
    </w:p>
    <w:p w:rsidR="00EC76ED" w:rsidRDefault="00EC76ED" w:rsidP="00FC5BC6">
      <w:pPr>
        <w:pStyle w:val="Normal0"/>
        <w:rPr>
          <w:rFonts w:ascii="Century Gothic" w:hAnsi="Century Gothic" w:cs="Times New Roman"/>
          <w:bCs/>
          <w:color w:val="000000"/>
          <w:sz w:val="20"/>
        </w:rPr>
      </w:pPr>
    </w:p>
    <w:sectPr w:rsidR="00EC76ED" w:rsidSect="00087105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1"/>
      </v:shape>
    </w:pict>
  </w:numPicBullet>
  <w:abstractNum w:abstractNumId="0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F70"/>
    <w:rsid w:val="0000212B"/>
    <w:rsid w:val="000232CE"/>
    <w:rsid w:val="000665D4"/>
    <w:rsid w:val="00087105"/>
    <w:rsid w:val="000C7A89"/>
    <w:rsid w:val="000D1575"/>
    <w:rsid w:val="00120E1A"/>
    <w:rsid w:val="00130427"/>
    <w:rsid w:val="00136D4D"/>
    <w:rsid w:val="00143B94"/>
    <w:rsid w:val="00163279"/>
    <w:rsid w:val="001729B4"/>
    <w:rsid w:val="00175669"/>
    <w:rsid w:val="00184F3E"/>
    <w:rsid w:val="001B70F0"/>
    <w:rsid w:val="001C52B0"/>
    <w:rsid w:val="00255E0B"/>
    <w:rsid w:val="002613BC"/>
    <w:rsid w:val="002750D5"/>
    <w:rsid w:val="00276DD3"/>
    <w:rsid w:val="002841CE"/>
    <w:rsid w:val="002923DD"/>
    <w:rsid w:val="002944F6"/>
    <w:rsid w:val="002961EE"/>
    <w:rsid w:val="002B6945"/>
    <w:rsid w:val="002C0265"/>
    <w:rsid w:val="002F17D8"/>
    <w:rsid w:val="00365ED9"/>
    <w:rsid w:val="003A775E"/>
    <w:rsid w:val="003C2523"/>
    <w:rsid w:val="003C6938"/>
    <w:rsid w:val="003F5015"/>
    <w:rsid w:val="004024B3"/>
    <w:rsid w:val="00407E44"/>
    <w:rsid w:val="00416775"/>
    <w:rsid w:val="00435CCA"/>
    <w:rsid w:val="004452F2"/>
    <w:rsid w:val="00481FBF"/>
    <w:rsid w:val="00492C9B"/>
    <w:rsid w:val="004C56F4"/>
    <w:rsid w:val="0052514D"/>
    <w:rsid w:val="00525522"/>
    <w:rsid w:val="00531540"/>
    <w:rsid w:val="00532F9F"/>
    <w:rsid w:val="00557C50"/>
    <w:rsid w:val="0056723F"/>
    <w:rsid w:val="00570D37"/>
    <w:rsid w:val="00577B95"/>
    <w:rsid w:val="005B6E3F"/>
    <w:rsid w:val="00600A83"/>
    <w:rsid w:val="00605B33"/>
    <w:rsid w:val="00607EF2"/>
    <w:rsid w:val="0062144C"/>
    <w:rsid w:val="0062443A"/>
    <w:rsid w:val="00630EB6"/>
    <w:rsid w:val="0065004E"/>
    <w:rsid w:val="006806CB"/>
    <w:rsid w:val="00685426"/>
    <w:rsid w:val="006A080A"/>
    <w:rsid w:val="006A2936"/>
    <w:rsid w:val="006B7D5E"/>
    <w:rsid w:val="006E5764"/>
    <w:rsid w:val="00710D85"/>
    <w:rsid w:val="00742522"/>
    <w:rsid w:val="007438B7"/>
    <w:rsid w:val="00745760"/>
    <w:rsid w:val="00745F70"/>
    <w:rsid w:val="00785C25"/>
    <w:rsid w:val="007A65D3"/>
    <w:rsid w:val="007B2548"/>
    <w:rsid w:val="007D260C"/>
    <w:rsid w:val="007D6BDF"/>
    <w:rsid w:val="00821F8E"/>
    <w:rsid w:val="00861C2A"/>
    <w:rsid w:val="008645D1"/>
    <w:rsid w:val="008B4692"/>
    <w:rsid w:val="008C4787"/>
    <w:rsid w:val="00956836"/>
    <w:rsid w:val="009A208A"/>
    <w:rsid w:val="009B379B"/>
    <w:rsid w:val="009E3EA0"/>
    <w:rsid w:val="00A237FB"/>
    <w:rsid w:val="00A359DA"/>
    <w:rsid w:val="00A4189D"/>
    <w:rsid w:val="00A72E6E"/>
    <w:rsid w:val="00A838BD"/>
    <w:rsid w:val="00A83BB1"/>
    <w:rsid w:val="00AA7CFC"/>
    <w:rsid w:val="00AF23A9"/>
    <w:rsid w:val="00B0147D"/>
    <w:rsid w:val="00B024C7"/>
    <w:rsid w:val="00B02E19"/>
    <w:rsid w:val="00B03D06"/>
    <w:rsid w:val="00B14241"/>
    <w:rsid w:val="00B236F9"/>
    <w:rsid w:val="00B32FCF"/>
    <w:rsid w:val="00BA4B09"/>
    <w:rsid w:val="00BC1575"/>
    <w:rsid w:val="00BE7F94"/>
    <w:rsid w:val="00C05A84"/>
    <w:rsid w:val="00C06FCD"/>
    <w:rsid w:val="00C071AC"/>
    <w:rsid w:val="00C11DFD"/>
    <w:rsid w:val="00C55627"/>
    <w:rsid w:val="00CA0274"/>
    <w:rsid w:val="00CA2C6D"/>
    <w:rsid w:val="00CE777D"/>
    <w:rsid w:val="00D1232A"/>
    <w:rsid w:val="00D53A4F"/>
    <w:rsid w:val="00DA0586"/>
    <w:rsid w:val="00DA581D"/>
    <w:rsid w:val="00DC100E"/>
    <w:rsid w:val="00DD091E"/>
    <w:rsid w:val="00DD7DCE"/>
    <w:rsid w:val="00DE5C81"/>
    <w:rsid w:val="00DF1BE0"/>
    <w:rsid w:val="00DF29EA"/>
    <w:rsid w:val="00DF47B0"/>
    <w:rsid w:val="00E01DCF"/>
    <w:rsid w:val="00E1716D"/>
    <w:rsid w:val="00E31621"/>
    <w:rsid w:val="00E31CBB"/>
    <w:rsid w:val="00E63D46"/>
    <w:rsid w:val="00E8411A"/>
    <w:rsid w:val="00EC7602"/>
    <w:rsid w:val="00EC76ED"/>
    <w:rsid w:val="00EE1C4C"/>
    <w:rsid w:val="00EE5853"/>
    <w:rsid w:val="00EF29CD"/>
    <w:rsid w:val="00F321B9"/>
    <w:rsid w:val="00F43869"/>
    <w:rsid w:val="00F55806"/>
    <w:rsid w:val="00F61FA8"/>
    <w:rsid w:val="00F640BC"/>
    <w:rsid w:val="00F72190"/>
    <w:rsid w:val="00FC5BC6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CFF060"/>
  <w15:docId w15:val="{50FFCA9E-DA9B-4724-8C4A-5F0D4EC1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2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customStyle="1" w:styleId="Standard">
    <w:name w:val="Standard"/>
    <w:rsid w:val="00A4189D"/>
    <w:pPr>
      <w:autoSpaceDE w:val="0"/>
      <w:autoSpaceDN w:val="0"/>
      <w:adjustRightInd w:val="0"/>
    </w:pPr>
    <w:rPr>
      <w:rFonts w:ascii="Arial" w:hAnsi="Arial" w:cs="Arial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27"/>
    <w:rPr>
      <w:rFonts w:ascii="Cambria" w:eastAsia="Times New Roman" w:hAnsi="Cambria"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6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621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Pelvis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Ultrasonography_Pelvis_Normal</Template>
  <TotalTime>22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4</cp:revision>
  <cp:lastPrinted>2026-08-03T07:15:00Z</cp:lastPrinted>
  <dcterms:created xsi:type="dcterms:W3CDTF">2026-08-03T06:50:00Z</dcterms:created>
  <dcterms:modified xsi:type="dcterms:W3CDTF">2026-08-03T07:15:00Z</dcterms:modified>
</cp:coreProperties>
</file>