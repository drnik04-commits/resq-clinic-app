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33"/>
        <w:gridCol w:w="4037"/>
        <w:gridCol w:w="2293"/>
        <w:gridCol w:w="1655"/>
      </w:tblGrid>
      <w:tr w:rsidR="00C11DFD" w:rsidRPr="001B3D06" w:rsidTr="001B3D06">
        <w:trPr>
          <w:trHeight w:val="367"/>
        </w:trPr>
        <w:tc>
          <w:tcPr>
            <w:tcW w:w="1633" w:type="dxa"/>
          </w:tcPr>
          <w:p w:rsidR="00C11DFD" w:rsidRPr="001B3D06" w:rsidRDefault="0065004E" w:rsidP="0066222E">
            <w:pPr>
              <w:ind w:left="90" w:right="-108"/>
              <w:rPr>
                <w:rFonts w:asciiTheme="minorHAnsi" w:hAnsiTheme="minorHAnsi"/>
                <w:b/>
              </w:rPr>
            </w:pPr>
            <w:r w:rsidRPr="001B3D06">
              <w:rPr>
                <w:rFonts w:asciiTheme="minorHAnsi" w:hAnsiTheme="minorHAnsi"/>
                <w:b/>
              </w:rPr>
              <w:t xml:space="preserve">NAME        </w:t>
            </w:r>
            <w:r w:rsidR="00C11DFD" w:rsidRPr="001B3D06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4037" w:type="dxa"/>
          </w:tcPr>
          <w:p w:rsidR="00C11DFD" w:rsidRPr="001B3D06" w:rsidRDefault="00A26B99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MRS.</w:t>
            </w:r>
            <w:r w:rsidR="006551F2">
              <w:rPr>
                <w:rFonts w:asciiTheme="minorHAnsi" w:hAnsiTheme="minorHAnsi"/>
                <w:b/>
              </w:rPr>
              <w:t xml:space="preserve"> PRIYANKA MAHADIK</w:t>
            </w:r>
          </w:p>
        </w:tc>
        <w:tc>
          <w:tcPr>
            <w:tcW w:w="2293" w:type="dxa"/>
          </w:tcPr>
          <w:p w:rsidR="00C11DFD" w:rsidRPr="001B3D06" w:rsidRDefault="0065004E" w:rsidP="0066222E">
            <w:pPr>
              <w:ind w:right="-54"/>
              <w:jc w:val="right"/>
              <w:rPr>
                <w:rFonts w:asciiTheme="minorHAnsi" w:hAnsiTheme="minorHAnsi"/>
                <w:b/>
              </w:rPr>
            </w:pPr>
            <w:r w:rsidRPr="001B3D06">
              <w:rPr>
                <w:rFonts w:asciiTheme="minorHAnsi" w:hAnsiTheme="minorHAnsi"/>
                <w:b/>
              </w:rPr>
              <w:t>DATE :</w:t>
            </w:r>
          </w:p>
        </w:tc>
        <w:tc>
          <w:tcPr>
            <w:tcW w:w="1655" w:type="dxa"/>
          </w:tcPr>
          <w:p w:rsidR="00C11DFD" w:rsidRPr="001B3D06" w:rsidRDefault="006551F2" w:rsidP="0066222E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14/08</w:t>
            </w:r>
            <w:r w:rsidR="00A26B99">
              <w:rPr>
                <w:rFonts w:asciiTheme="minorHAnsi" w:hAnsiTheme="minorHAnsi"/>
                <w:b/>
              </w:rPr>
              <w:t>/2026</w:t>
            </w:r>
          </w:p>
        </w:tc>
      </w:tr>
      <w:tr w:rsidR="0065004E" w:rsidRPr="001B3D06" w:rsidTr="001B3D06">
        <w:trPr>
          <w:trHeight w:val="367"/>
        </w:trPr>
        <w:tc>
          <w:tcPr>
            <w:tcW w:w="1633" w:type="dxa"/>
          </w:tcPr>
          <w:p w:rsidR="0065004E" w:rsidRPr="001B3D06" w:rsidRDefault="0065004E" w:rsidP="0066222E">
            <w:pPr>
              <w:ind w:left="90" w:right="-108"/>
              <w:rPr>
                <w:rFonts w:asciiTheme="minorHAnsi" w:hAnsiTheme="minorHAnsi"/>
                <w:b/>
              </w:rPr>
            </w:pPr>
            <w:r w:rsidRPr="001B3D06">
              <w:rPr>
                <w:rFonts w:asciiTheme="minorHAnsi" w:hAnsiTheme="minorHAnsi"/>
                <w:b/>
              </w:rPr>
              <w:t>AGE/SEX   :</w:t>
            </w:r>
          </w:p>
        </w:tc>
        <w:tc>
          <w:tcPr>
            <w:tcW w:w="4037" w:type="dxa"/>
          </w:tcPr>
          <w:p w:rsidR="0065004E" w:rsidRPr="001B3D06" w:rsidRDefault="006551F2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32YRS </w:t>
            </w:r>
            <w:r w:rsidR="00A26B99">
              <w:rPr>
                <w:rFonts w:asciiTheme="minorHAnsi" w:hAnsiTheme="minorHAnsi"/>
                <w:b/>
              </w:rPr>
              <w:t>/</w:t>
            </w:r>
            <w:r>
              <w:rPr>
                <w:rFonts w:asciiTheme="minorHAnsi" w:hAnsiTheme="minorHAnsi"/>
                <w:b/>
              </w:rPr>
              <w:t xml:space="preserve"> FE</w:t>
            </w:r>
            <w:r w:rsidR="00A26B99">
              <w:rPr>
                <w:rFonts w:asciiTheme="minorHAnsi" w:hAnsiTheme="minorHAnsi"/>
                <w:b/>
              </w:rPr>
              <w:t>MALE</w:t>
            </w:r>
          </w:p>
        </w:tc>
        <w:tc>
          <w:tcPr>
            <w:tcW w:w="2293" w:type="dxa"/>
          </w:tcPr>
          <w:p w:rsidR="0065004E" w:rsidRPr="001B3D06" w:rsidRDefault="0065004E" w:rsidP="0066222E">
            <w:pPr>
              <w:ind w:left="-108" w:right="-54"/>
              <w:rPr>
                <w:rFonts w:asciiTheme="minorHAnsi" w:hAnsiTheme="minorHAnsi"/>
                <w:b/>
              </w:rPr>
            </w:pPr>
          </w:p>
        </w:tc>
        <w:tc>
          <w:tcPr>
            <w:tcW w:w="1655" w:type="dxa"/>
          </w:tcPr>
          <w:p w:rsidR="0065004E" w:rsidRPr="001B3D06" w:rsidRDefault="0065004E" w:rsidP="0066222E">
            <w:pPr>
              <w:ind w:right="-90"/>
              <w:rPr>
                <w:rFonts w:asciiTheme="minorHAnsi" w:hAnsiTheme="minorHAnsi"/>
                <w:b/>
              </w:rPr>
            </w:pPr>
          </w:p>
        </w:tc>
      </w:tr>
      <w:tr w:rsidR="00C11DFD" w:rsidRPr="001B3D06" w:rsidTr="001B3D06">
        <w:trPr>
          <w:trHeight w:val="197"/>
        </w:trPr>
        <w:tc>
          <w:tcPr>
            <w:tcW w:w="1633" w:type="dxa"/>
          </w:tcPr>
          <w:p w:rsidR="00C11DFD" w:rsidRPr="001B3D06" w:rsidRDefault="0065004E" w:rsidP="0066222E">
            <w:pPr>
              <w:ind w:left="90" w:right="-108"/>
              <w:rPr>
                <w:rFonts w:asciiTheme="minorHAnsi" w:hAnsiTheme="minorHAnsi"/>
                <w:b/>
              </w:rPr>
            </w:pPr>
            <w:r w:rsidRPr="001B3D06">
              <w:rPr>
                <w:rFonts w:asciiTheme="minorHAnsi" w:hAnsiTheme="minorHAnsi"/>
                <w:b/>
              </w:rPr>
              <w:t>REF BY</w:t>
            </w:r>
            <w:r w:rsidR="00C11DFD" w:rsidRPr="001B3D06"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="00C11DFD" w:rsidRPr="001B3D06">
              <w:rPr>
                <w:rFonts w:asciiTheme="minorHAnsi" w:hAnsiTheme="minorHAnsi"/>
                <w:b/>
              </w:rPr>
              <w:t>Dr</w:t>
            </w:r>
            <w:proofErr w:type="spellEnd"/>
            <w:r w:rsidR="00C11DFD" w:rsidRPr="001B3D06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7985" w:type="dxa"/>
            <w:gridSpan w:val="3"/>
          </w:tcPr>
          <w:p w:rsidR="00C11DFD" w:rsidRPr="001B3D06" w:rsidRDefault="006551F2" w:rsidP="0066222E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HARITA KOTHIA</w:t>
            </w:r>
          </w:p>
        </w:tc>
      </w:tr>
    </w:tbl>
    <w:p w:rsidR="003877FB" w:rsidRPr="001B3D06" w:rsidRDefault="003877FB" w:rsidP="007B1C82">
      <w:pPr>
        <w:pStyle w:val="Normal0"/>
        <w:rPr>
          <w:rFonts w:asciiTheme="minorHAnsi" w:hAnsiTheme="minorHAnsi" w:cs="Times New Roman"/>
          <w:bCs/>
          <w:i/>
          <w:iCs/>
          <w:color w:val="000000"/>
        </w:rPr>
      </w:pPr>
    </w:p>
    <w:tbl>
      <w:tblPr>
        <w:tblpPr w:leftFromText="180" w:rightFromText="180" w:vertAnchor="text" w:horzAnchor="margin" w:tblpXSpec="center" w:tblpY="167"/>
        <w:tblW w:w="9519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9519"/>
      </w:tblGrid>
      <w:tr w:rsidR="007B1C82" w:rsidRPr="001B3D06" w:rsidTr="0000340B">
        <w:trPr>
          <w:trHeight w:val="170"/>
        </w:trPr>
        <w:tc>
          <w:tcPr>
            <w:tcW w:w="9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C82" w:rsidRPr="001B3D06" w:rsidRDefault="007B1C82" w:rsidP="001B3D06">
            <w:pPr>
              <w:pStyle w:val="Normal0"/>
              <w:jc w:val="center"/>
              <w:rPr>
                <w:rFonts w:asciiTheme="minorHAnsi" w:hAnsiTheme="minorHAnsi" w:cs="Times New Roman"/>
                <w:b/>
                <w:color w:val="000000"/>
                <w:sz w:val="28"/>
                <w:szCs w:val="28"/>
              </w:rPr>
            </w:pPr>
            <w:r w:rsidRPr="001B3D06">
              <w:rPr>
                <w:rFonts w:asciiTheme="minorHAnsi" w:hAnsiTheme="minorHAnsi" w:cs="Times New Roman"/>
                <w:b/>
                <w:color w:val="000000"/>
                <w:sz w:val="28"/>
                <w:szCs w:val="28"/>
              </w:rPr>
              <w:t>RADIOGRAPH OF CHEST    (PA VIEW)</w:t>
            </w:r>
          </w:p>
        </w:tc>
      </w:tr>
    </w:tbl>
    <w:p w:rsidR="001A1C88" w:rsidRDefault="001A1C88" w:rsidP="00C23EC5">
      <w:pPr>
        <w:pStyle w:val="Normal0"/>
        <w:rPr>
          <w:rFonts w:ascii="Century Gothic" w:hAnsi="Century Gothic" w:cs="Times New Roman"/>
          <w:color w:val="000000"/>
        </w:rPr>
      </w:pPr>
    </w:p>
    <w:p w:rsidR="005965E6" w:rsidRPr="00AF6373" w:rsidRDefault="005965E6" w:rsidP="00BB596B">
      <w:pPr>
        <w:pStyle w:val="Normal0"/>
        <w:spacing w:line="360" w:lineRule="auto"/>
        <w:jc w:val="both"/>
        <w:rPr>
          <w:rFonts w:asciiTheme="minorHAnsi" w:hAnsiTheme="minorHAnsi" w:cs="Times New Roman"/>
          <w:color w:val="000000"/>
          <w:sz w:val="28"/>
          <w:szCs w:val="28"/>
        </w:rPr>
      </w:pPr>
      <w:r w:rsidRPr="00AF6373">
        <w:rPr>
          <w:rFonts w:asciiTheme="minorHAnsi" w:hAnsiTheme="minorHAnsi" w:cs="Times New Roman"/>
          <w:color w:val="000000"/>
          <w:sz w:val="28"/>
          <w:szCs w:val="28"/>
        </w:rPr>
        <w:t xml:space="preserve">The lungs on either side show </w:t>
      </w:r>
      <w:r w:rsidR="0015494B">
        <w:rPr>
          <w:rFonts w:asciiTheme="minorHAnsi" w:hAnsiTheme="minorHAnsi" w:cs="Times New Roman"/>
          <w:color w:val="000000"/>
          <w:sz w:val="28"/>
          <w:szCs w:val="28"/>
        </w:rPr>
        <w:t>normal</w:t>
      </w:r>
      <w:r w:rsidRPr="00AF6373">
        <w:rPr>
          <w:rFonts w:asciiTheme="minorHAnsi" w:hAnsiTheme="minorHAnsi" w:cs="Times New Roman"/>
          <w:color w:val="000000"/>
          <w:sz w:val="28"/>
          <w:szCs w:val="28"/>
        </w:rPr>
        <w:t xml:space="preserve"> translucency. </w:t>
      </w:r>
    </w:p>
    <w:p w:rsidR="005965E6" w:rsidRPr="00AF6373" w:rsidRDefault="005965E6" w:rsidP="00BB596B">
      <w:pPr>
        <w:pStyle w:val="Normal0"/>
        <w:spacing w:line="360" w:lineRule="auto"/>
        <w:jc w:val="both"/>
        <w:rPr>
          <w:rFonts w:asciiTheme="minorHAnsi" w:hAnsiTheme="minorHAnsi" w:cs="Times New Roman"/>
          <w:color w:val="000000"/>
          <w:sz w:val="28"/>
          <w:szCs w:val="28"/>
        </w:rPr>
      </w:pPr>
      <w:r w:rsidRPr="00AF6373">
        <w:rPr>
          <w:rFonts w:asciiTheme="minorHAnsi" w:hAnsiTheme="minorHAnsi" w:cs="Times New Roman"/>
          <w:color w:val="000000"/>
          <w:sz w:val="28"/>
          <w:szCs w:val="28"/>
        </w:rPr>
        <w:t>The peripheral pulmonary vasculature is normal.</w:t>
      </w:r>
    </w:p>
    <w:p w:rsidR="005965E6" w:rsidRPr="00AF6373" w:rsidRDefault="005965E6" w:rsidP="00BB596B">
      <w:pPr>
        <w:pStyle w:val="Normal0"/>
        <w:spacing w:line="360" w:lineRule="auto"/>
        <w:jc w:val="both"/>
        <w:rPr>
          <w:rFonts w:asciiTheme="minorHAnsi" w:hAnsiTheme="minorHAnsi" w:cs="Times New Roman"/>
          <w:color w:val="000000"/>
          <w:sz w:val="28"/>
          <w:szCs w:val="28"/>
        </w:rPr>
      </w:pPr>
      <w:r w:rsidRPr="00AF6373">
        <w:rPr>
          <w:rFonts w:asciiTheme="minorHAnsi" w:hAnsiTheme="minorHAnsi" w:cs="Times New Roman"/>
          <w:color w:val="000000"/>
          <w:sz w:val="28"/>
          <w:szCs w:val="28"/>
        </w:rPr>
        <w:t>The pleural spaces are clear.</w:t>
      </w:r>
    </w:p>
    <w:p w:rsidR="005965E6" w:rsidRPr="00AF6373" w:rsidRDefault="005965E6" w:rsidP="00BB596B">
      <w:pPr>
        <w:pStyle w:val="Normal0"/>
        <w:spacing w:line="360" w:lineRule="auto"/>
        <w:jc w:val="both"/>
        <w:rPr>
          <w:rFonts w:asciiTheme="minorHAnsi" w:hAnsiTheme="minorHAnsi" w:cs="Times New Roman"/>
          <w:color w:val="000000"/>
          <w:sz w:val="28"/>
          <w:szCs w:val="28"/>
        </w:rPr>
      </w:pPr>
      <w:r w:rsidRPr="00AF6373">
        <w:rPr>
          <w:rFonts w:asciiTheme="minorHAnsi" w:hAnsiTheme="minorHAnsi" w:cs="Times New Roman"/>
          <w:color w:val="000000"/>
          <w:sz w:val="28"/>
          <w:szCs w:val="28"/>
        </w:rPr>
        <w:t>Both hila are normal in size, have equal density and bear normal relationship.</w:t>
      </w:r>
    </w:p>
    <w:p w:rsidR="005965E6" w:rsidRPr="00AF6373" w:rsidRDefault="005965E6" w:rsidP="00BB596B">
      <w:pPr>
        <w:pStyle w:val="Normal0"/>
        <w:spacing w:line="360" w:lineRule="auto"/>
        <w:jc w:val="both"/>
        <w:rPr>
          <w:rFonts w:asciiTheme="minorHAnsi" w:hAnsiTheme="minorHAnsi" w:cs="Times New Roman"/>
          <w:color w:val="000000"/>
          <w:sz w:val="28"/>
          <w:szCs w:val="28"/>
        </w:rPr>
      </w:pPr>
      <w:r w:rsidRPr="00AF6373">
        <w:rPr>
          <w:rFonts w:asciiTheme="minorHAnsi" w:hAnsiTheme="minorHAnsi" w:cs="Times New Roman"/>
          <w:color w:val="000000"/>
          <w:sz w:val="28"/>
          <w:szCs w:val="28"/>
        </w:rPr>
        <w:t>The heart and trachea are central in position.</w:t>
      </w:r>
    </w:p>
    <w:p w:rsidR="005965E6" w:rsidRPr="00AF6373" w:rsidRDefault="005965E6" w:rsidP="00BB596B">
      <w:pPr>
        <w:pStyle w:val="Normal0"/>
        <w:spacing w:line="360" w:lineRule="auto"/>
        <w:jc w:val="both"/>
        <w:rPr>
          <w:rFonts w:asciiTheme="minorHAnsi" w:hAnsiTheme="minorHAnsi" w:cs="Times New Roman"/>
          <w:color w:val="000000"/>
          <w:sz w:val="28"/>
          <w:szCs w:val="28"/>
        </w:rPr>
      </w:pPr>
      <w:r w:rsidRPr="00AF6373">
        <w:rPr>
          <w:rFonts w:asciiTheme="minorHAnsi" w:hAnsiTheme="minorHAnsi" w:cs="Times New Roman"/>
          <w:color w:val="000000"/>
          <w:sz w:val="28"/>
          <w:szCs w:val="28"/>
        </w:rPr>
        <w:t xml:space="preserve"> No mediastinal abnormality is visible and the cardiac size is normal.</w:t>
      </w:r>
    </w:p>
    <w:p w:rsidR="005965E6" w:rsidRPr="00AF6373" w:rsidRDefault="005965E6" w:rsidP="00BB596B">
      <w:pPr>
        <w:pStyle w:val="Normal0"/>
        <w:spacing w:line="360" w:lineRule="auto"/>
        <w:jc w:val="both"/>
        <w:rPr>
          <w:rFonts w:asciiTheme="minorHAnsi" w:hAnsiTheme="minorHAnsi" w:cs="Times New Roman"/>
          <w:color w:val="000000"/>
          <w:sz w:val="28"/>
          <w:szCs w:val="28"/>
        </w:rPr>
      </w:pPr>
      <w:r w:rsidRPr="00AF6373">
        <w:rPr>
          <w:rFonts w:asciiTheme="minorHAnsi" w:hAnsiTheme="minorHAnsi" w:cs="Times New Roman"/>
          <w:color w:val="000000"/>
          <w:sz w:val="28"/>
          <w:szCs w:val="28"/>
        </w:rPr>
        <w:t>The domes of the diaphragms are normal in position, and show smooth outline.</w:t>
      </w:r>
    </w:p>
    <w:p w:rsidR="005965E6" w:rsidRPr="00AF6373" w:rsidRDefault="005965E6" w:rsidP="00BB596B">
      <w:pPr>
        <w:pStyle w:val="Normal0"/>
        <w:spacing w:line="360" w:lineRule="auto"/>
        <w:jc w:val="both"/>
        <w:rPr>
          <w:rFonts w:asciiTheme="minorHAnsi" w:hAnsiTheme="minorHAnsi" w:cs="Times New Roman"/>
          <w:color w:val="000000"/>
          <w:sz w:val="28"/>
          <w:szCs w:val="28"/>
        </w:rPr>
      </w:pPr>
      <w:r w:rsidRPr="00AF6373">
        <w:rPr>
          <w:rFonts w:asciiTheme="minorHAnsi" w:hAnsiTheme="minorHAnsi" w:cs="Times New Roman"/>
          <w:color w:val="000000"/>
          <w:sz w:val="28"/>
          <w:szCs w:val="28"/>
        </w:rPr>
        <w:t>The bony thorax appears normal.</w:t>
      </w:r>
    </w:p>
    <w:p w:rsidR="0000340B" w:rsidRPr="00AF6373" w:rsidRDefault="0000340B" w:rsidP="00BB596B">
      <w:pPr>
        <w:pStyle w:val="Normal0"/>
        <w:jc w:val="both"/>
        <w:rPr>
          <w:rFonts w:asciiTheme="minorHAnsi" w:hAnsiTheme="minorHAnsi" w:cs="Times New Roman"/>
          <w:b/>
          <w:bCs/>
          <w:color w:val="000000"/>
          <w:sz w:val="28"/>
          <w:szCs w:val="28"/>
        </w:rPr>
      </w:pPr>
      <w:r w:rsidRPr="00AF6373">
        <w:rPr>
          <w:rFonts w:asciiTheme="minorHAnsi" w:hAnsiTheme="minorHAnsi" w:cs="Times New Roman"/>
          <w:b/>
          <w:bCs/>
          <w:color w:val="000000"/>
          <w:sz w:val="28"/>
          <w:szCs w:val="28"/>
          <w:u w:val="single"/>
        </w:rPr>
        <w:t>IMPRESSION</w:t>
      </w:r>
      <w:r w:rsidRPr="00AF6373">
        <w:rPr>
          <w:rFonts w:asciiTheme="minorHAnsi" w:hAnsiTheme="minorHAnsi" w:cs="Times New Roman"/>
          <w:b/>
          <w:bCs/>
          <w:color w:val="000000"/>
          <w:sz w:val="28"/>
          <w:szCs w:val="28"/>
        </w:rPr>
        <w:t>:</w:t>
      </w:r>
    </w:p>
    <w:p w:rsidR="0000340B" w:rsidRPr="00AF6373" w:rsidRDefault="0000340B" w:rsidP="00BB596B">
      <w:pPr>
        <w:pStyle w:val="Normal0"/>
        <w:ind w:firstLine="720"/>
        <w:jc w:val="both"/>
        <w:rPr>
          <w:rFonts w:asciiTheme="minorHAnsi" w:hAnsiTheme="minorHAnsi" w:cs="Times New Roman"/>
          <w:bCs/>
          <w:color w:val="000000"/>
          <w:sz w:val="28"/>
          <w:szCs w:val="28"/>
        </w:rPr>
      </w:pPr>
    </w:p>
    <w:p w:rsidR="0000340B" w:rsidRPr="00AF6373" w:rsidRDefault="0000340B" w:rsidP="00BB596B">
      <w:pPr>
        <w:pStyle w:val="Normal0"/>
        <w:numPr>
          <w:ilvl w:val="0"/>
          <w:numId w:val="1"/>
        </w:numPr>
        <w:tabs>
          <w:tab w:val="left" w:pos="720"/>
        </w:tabs>
        <w:jc w:val="both"/>
        <w:rPr>
          <w:rFonts w:asciiTheme="minorHAnsi" w:hAnsiTheme="minorHAnsi" w:cs="Times New Roman"/>
          <w:b/>
          <w:caps/>
          <w:color w:val="000000"/>
          <w:sz w:val="28"/>
          <w:szCs w:val="28"/>
        </w:rPr>
      </w:pPr>
      <w:r w:rsidRPr="00AF6373">
        <w:rPr>
          <w:rFonts w:asciiTheme="minorHAnsi" w:hAnsiTheme="minorHAnsi" w:cs="Times New Roman"/>
          <w:b/>
          <w:caps/>
          <w:color w:val="000000"/>
          <w:sz w:val="28"/>
          <w:szCs w:val="28"/>
        </w:rPr>
        <w:t>No significant abnormality detected.</w:t>
      </w:r>
    </w:p>
    <w:p w:rsidR="0000340B" w:rsidRDefault="0000340B" w:rsidP="0000340B">
      <w:pPr>
        <w:pStyle w:val="Normal0"/>
        <w:jc w:val="both"/>
        <w:rPr>
          <w:rFonts w:asciiTheme="minorHAnsi" w:hAnsiTheme="minorHAnsi" w:cs="Times New Roman"/>
          <w:bCs/>
          <w:color w:val="000000"/>
        </w:rPr>
      </w:pPr>
    </w:p>
    <w:p w:rsidR="0000340B" w:rsidRDefault="0000340B" w:rsidP="0000340B">
      <w:pPr>
        <w:pStyle w:val="Normal0"/>
        <w:rPr>
          <w:rFonts w:ascii="Century Gothic" w:hAnsi="Century Gothic"/>
          <w:color w:val="000000"/>
        </w:rPr>
      </w:pPr>
    </w:p>
    <w:p w:rsidR="0000340B" w:rsidRDefault="0000340B" w:rsidP="0000340B">
      <w:pPr>
        <w:pStyle w:val="Normal0"/>
        <w:rPr>
          <w:rFonts w:asciiTheme="minorHAnsi" w:hAnsiTheme="minorHAnsi"/>
          <w:b/>
          <w:bCs/>
          <w:color w:val="000000"/>
        </w:rPr>
      </w:pPr>
    </w:p>
    <w:p w:rsidR="00274301" w:rsidRDefault="00274301" w:rsidP="0000340B">
      <w:pPr>
        <w:pStyle w:val="Normal0"/>
        <w:rPr>
          <w:rFonts w:asciiTheme="minorHAnsi" w:hAnsiTheme="minorHAnsi"/>
          <w:b/>
          <w:bCs/>
          <w:color w:val="000000"/>
        </w:rPr>
      </w:pPr>
    </w:p>
    <w:p w:rsidR="0000340B" w:rsidRDefault="00A26B99" w:rsidP="0000340B">
      <w:pPr>
        <w:pStyle w:val="Normal0"/>
        <w:rPr>
          <w:rFonts w:asciiTheme="minorHAnsi" w:hAnsiTheme="minorHAnsi"/>
          <w:b/>
          <w:bCs/>
          <w:color w:val="000000"/>
        </w:rPr>
      </w:pPr>
      <w:bookmarkStart w:id="0" w:name="_GoBack"/>
      <w:r>
        <w:rPr>
          <w:rFonts w:asciiTheme="minorHAnsi" w:hAnsiTheme="minorHAnsi"/>
          <w:b/>
          <w:bCs/>
          <w:noProof/>
          <w:color w:val="000000"/>
          <w:lang w:val="en-IN" w:eastAsia="en-IN"/>
        </w:rPr>
        <w:drawing>
          <wp:inline distT="0" distB="0" distL="0" distR="0">
            <wp:extent cx="10668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127DE8">
        <w:rPr>
          <w:rFonts w:asciiTheme="minorHAnsi" w:hAnsiTheme="minorHAnsi"/>
          <w:b/>
          <w:bCs/>
          <w:color w:val="000000"/>
        </w:rPr>
        <w:tab/>
      </w:r>
      <w:r w:rsidR="00127DE8">
        <w:rPr>
          <w:rFonts w:asciiTheme="minorHAnsi" w:hAnsiTheme="minorHAnsi"/>
          <w:b/>
          <w:bCs/>
          <w:color w:val="000000"/>
        </w:rPr>
        <w:tab/>
      </w:r>
      <w:r w:rsidR="00127DE8">
        <w:rPr>
          <w:rFonts w:asciiTheme="minorHAnsi" w:hAnsiTheme="minorHAnsi"/>
          <w:b/>
          <w:bCs/>
          <w:color w:val="000000"/>
        </w:rPr>
        <w:tab/>
      </w:r>
      <w:r w:rsidR="00127DE8">
        <w:rPr>
          <w:rFonts w:asciiTheme="minorHAnsi" w:hAnsiTheme="minorHAnsi"/>
          <w:b/>
          <w:bCs/>
          <w:color w:val="000000"/>
        </w:rPr>
        <w:tab/>
      </w:r>
      <w:r w:rsidR="00127DE8">
        <w:rPr>
          <w:rFonts w:asciiTheme="minorHAnsi" w:hAnsiTheme="minorHAnsi"/>
          <w:b/>
          <w:bCs/>
          <w:color w:val="000000"/>
        </w:rPr>
        <w:tab/>
      </w:r>
      <w:r w:rsidR="00127DE8">
        <w:rPr>
          <w:rFonts w:asciiTheme="minorHAnsi" w:hAnsiTheme="minorHAnsi"/>
          <w:b/>
          <w:bCs/>
          <w:color w:val="000000"/>
        </w:rPr>
        <w:tab/>
      </w:r>
      <w:r w:rsidR="00127DE8">
        <w:rPr>
          <w:rFonts w:asciiTheme="minorHAnsi" w:hAnsiTheme="minorHAnsi"/>
          <w:b/>
          <w:bCs/>
          <w:color w:val="000000"/>
        </w:rPr>
        <w:tab/>
      </w:r>
      <w:r w:rsidR="00127DE8">
        <w:rPr>
          <w:rFonts w:asciiTheme="minorHAnsi" w:hAnsiTheme="minorHAnsi"/>
          <w:b/>
          <w:bCs/>
          <w:color w:val="000000"/>
        </w:rPr>
        <w:tab/>
      </w:r>
      <w:r w:rsidR="00127DE8">
        <w:rPr>
          <w:rFonts w:asciiTheme="minorHAnsi" w:hAnsiTheme="minorHAnsi"/>
          <w:b/>
          <w:bCs/>
          <w:color w:val="000000"/>
        </w:rPr>
        <w:tab/>
      </w:r>
      <w:r w:rsidR="00127DE8">
        <w:rPr>
          <w:rFonts w:asciiTheme="minorHAnsi" w:hAnsiTheme="minorHAnsi"/>
          <w:b/>
          <w:bCs/>
          <w:color w:val="000000"/>
        </w:rPr>
        <w:tab/>
      </w:r>
    </w:p>
    <w:p w:rsidR="0000340B" w:rsidRDefault="0000340B" w:rsidP="0000340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DR.</w:t>
      </w:r>
      <w:r w:rsidR="00274301" w:rsidRPr="00274301">
        <w:rPr>
          <w:rFonts w:asciiTheme="minorHAnsi" w:hAnsiTheme="minorHAnsi"/>
          <w:b/>
        </w:rPr>
        <w:t xml:space="preserve"> </w:t>
      </w:r>
      <w:r w:rsidR="00127DE8">
        <w:rPr>
          <w:rFonts w:asciiTheme="minorHAnsi" w:hAnsiTheme="minorHAnsi"/>
          <w:b/>
        </w:rPr>
        <w:t xml:space="preserve">NIKUNJ KOTHIA </w:t>
      </w:r>
    </w:p>
    <w:p w:rsidR="0000340B" w:rsidRDefault="0000340B" w:rsidP="0000340B">
      <w:pPr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</w:rPr>
        <w:t>CONS. RADIOLOGIST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               </w:t>
      </w:r>
    </w:p>
    <w:p w:rsidR="005F17EF" w:rsidRDefault="005F17EF" w:rsidP="005F17EF">
      <w:pPr>
        <w:pStyle w:val="Normal0"/>
        <w:rPr>
          <w:rFonts w:ascii="Century Gothic" w:hAnsi="Century Gothic"/>
          <w:b/>
          <w:bCs/>
          <w:color w:val="000000"/>
        </w:rPr>
      </w:pPr>
    </w:p>
    <w:p w:rsidR="00C660F4" w:rsidRDefault="00C660F4" w:rsidP="005F17EF">
      <w:pPr>
        <w:pStyle w:val="Normal0"/>
        <w:rPr>
          <w:rFonts w:ascii="Century Gothic" w:hAnsi="Century Gothic"/>
          <w:b/>
          <w:bCs/>
          <w:color w:val="000000"/>
        </w:rPr>
      </w:pPr>
    </w:p>
    <w:p w:rsidR="00240647" w:rsidRDefault="00240647" w:rsidP="005F17EF">
      <w:pPr>
        <w:pStyle w:val="Normal0"/>
        <w:rPr>
          <w:rFonts w:ascii="Century Gothic" w:hAnsi="Century Gothic"/>
          <w:b/>
          <w:bCs/>
          <w:color w:val="000000"/>
        </w:rPr>
      </w:pPr>
    </w:p>
    <w:sectPr w:rsidR="00240647" w:rsidSect="00E312CB">
      <w:pgSz w:w="12240" w:h="15840"/>
      <w:pgMar w:top="3261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/>
        <w:i w:val="0"/>
        <w:strike w:val="0"/>
        <w:dstrike w:val="0"/>
        <w:color w:val="auto"/>
        <w:sz w:val="22"/>
        <w:szCs w:val="22"/>
        <w:u w:val="none"/>
        <w:effect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B99"/>
    <w:rsid w:val="0000340B"/>
    <w:rsid w:val="00020B4C"/>
    <w:rsid w:val="00022341"/>
    <w:rsid w:val="000343CF"/>
    <w:rsid w:val="000446AA"/>
    <w:rsid w:val="00071292"/>
    <w:rsid w:val="000838B6"/>
    <w:rsid w:val="00086826"/>
    <w:rsid w:val="00087E01"/>
    <w:rsid w:val="000964E6"/>
    <w:rsid w:val="000C5EF5"/>
    <w:rsid w:val="000D7FEE"/>
    <w:rsid w:val="000F0D99"/>
    <w:rsid w:val="001110C9"/>
    <w:rsid w:val="0011206C"/>
    <w:rsid w:val="00125105"/>
    <w:rsid w:val="00126E07"/>
    <w:rsid w:val="00127DE8"/>
    <w:rsid w:val="001303F9"/>
    <w:rsid w:val="001307BD"/>
    <w:rsid w:val="0015494B"/>
    <w:rsid w:val="00163279"/>
    <w:rsid w:val="00164404"/>
    <w:rsid w:val="00175669"/>
    <w:rsid w:val="00184F3E"/>
    <w:rsid w:val="001A1C88"/>
    <w:rsid w:val="001B0DD4"/>
    <w:rsid w:val="001B3D06"/>
    <w:rsid w:val="001B631F"/>
    <w:rsid w:val="001D3831"/>
    <w:rsid w:val="001D3B47"/>
    <w:rsid w:val="001E23CC"/>
    <w:rsid w:val="00240647"/>
    <w:rsid w:val="00255E0B"/>
    <w:rsid w:val="00257BD8"/>
    <w:rsid w:val="00274301"/>
    <w:rsid w:val="00276DD3"/>
    <w:rsid w:val="00280A87"/>
    <w:rsid w:val="002842EF"/>
    <w:rsid w:val="00286A62"/>
    <w:rsid w:val="002C30B6"/>
    <w:rsid w:val="002D4615"/>
    <w:rsid w:val="002D68AB"/>
    <w:rsid w:val="00302B3E"/>
    <w:rsid w:val="00303C0F"/>
    <w:rsid w:val="00317B72"/>
    <w:rsid w:val="00321D92"/>
    <w:rsid w:val="003506D4"/>
    <w:rsid w:val="003636E2"/>
    <w:rsid w:val="00363D3C"/>
    <w:rsid w:val="00365ED9"/>
    <w:rsid w:val="00371D0A"/>
    <w:rsid w:val="0037477E"/>
    <w:rsid w:val="00375158"/>
    <w:rsid w:val="00377CCF"/>
    <w:rsid w:val="0038518F"/>
    <w:rsid w:val="003877FB"/>
    <w:rsid w:val="003C110D"/>
    <w:rsid w:val="003C6938"/>
    <w:rsid w:val="003E6879"/>
    <w:rsid w:val="003E779E"/>
    <w:rsid w:val="003F2AF5"/>
    <w:rsid w:val="00417A24"/>
    <w:rsid w:val="00441E3D"/>
    <w:rsid w:val="00451216"/>
    <w:rsid w:val="004663AB"/>
    <w:rsid w:val="004711DB"/>
    <w:rsid w:val="004720DD"/>
    <w:rsid w:val="00481EBD"/>
    <w:rsid w:val="00481FBF"/>
    <w:rsid w:val="00484DCC"/>
    <w:rsid w:val="004B08B1"/>
    <w:rsid w:val="004C5351"/>
    <w:rsid w:val="004C56F4"/>
    <w:rsid w:val="004C5AB8"/>
    <w:rsid w:val="0050325A"/>
    <w:rsid w:val="005133B4"/>
    <w:rsid w:val="00514F02"/>
    <w:rsid w:val="00517991"/>
    <w:rsid w:val="00533B1B"/>
    <w:rsid w:val="005576B6"/>
    <w:rsid w:val="00582613"/>
    <w:rsid w:val="0059009B"/>
    <w:rsid w:val="005965E6"/>
    <w:rsid w:val="005A6C4B"/>
    <w:rsid w:val="005B3BD1"/>
    <w:rsid w:val="005C356B"/>
    <w:rsid w:val="005F17EF"/>
    <w:rsid w:val="005F5199"/>
    <w:rsid w:val="00612C9F"/>
    <w:rsid w:val="0062144C"/>
    <w:rsid w:val="0062629E"/>
    <w:rsid w:val="0065004E"/>
    <w:rsid w:val="006551F2"/>
    <w:rsid w:val="0066222E"/>
    <w:rsid w:val="00671FA0"/>
    <w:rsid w:val="00673680"/>
    <w:rsid w:val="0068331A"/>
    <w:rsid w:val="00691496"/>
    <w:rsid w:val="00695DB3"/>
    <w:rsid w:val="006A080A"/>
    <w:rsid w:val="006A10F6"/>
    <w:rsid w:val="006A504E"/>
    <w:rsid w:val="006C0E79"/>
    <w:rsid w:val="006C5974"/>
    <w:rsid w:val="006F4438"/>
    <w:rsid w:val="007079BD"/>
    <w:rsid w:val="00710462"/>
    <w:rsid w:val="00710951"/>
    <w:rsid w:val="00710D85"/>
    <w:rsid w:val="0073405E"/>
    <w:rsid w:val="00741887"/>
    <w:rsid w:val="00785C25"/>
    <w:rsid w:val="007872EA"/>
    <w:rsid w:val="007B1C82"/>
    <w:rsid w:val="007B51F6"/>
    <w:rsid w:val="007D7B25"/>
    <w:rsid w:val="007E1E64"/>
    <w:rsid w:val="00812812"/>
    <w:rsid w:val="00814E1F"/>
    <w:rsid w:val="00821F8E"/>
    <w:rsid w:val="008246C5"/>
    <w:rsid w:val="008339EB"/>
    <w:rsid w:val="00841BC4"/>
    <w:rsid w:val="008423B9"/>
    <w:rsid w:val="00853CB1"/>
    <w:rsid w:val="00870E4D"/>
    <w:rsid w:val="008932D1"/>
    <w:rsid w:val="008E4EF4"/>
    <w:rsid w:val="008E532D"/>
    <w:rsid w:val="008E6145"/>
    <w:rsid w:val="008E6712"/>
    <w:rsid w:val="008F362A"/>
    <w:rsid w:val="0090686B"/>
    <w:rsid w:val="009260A2"/>
    <w:rsid w:val="00940578"/>
    <w:rsid w:val="00951EB5"/>
    <w:rsid w:val="009857A2"/>
    <w:rsid w:val="00985EF5"/>
    <w:rsid w:val="009C7DF8"/>
    <w:rsid w:val="009E1EDB"/>
    <w:rsid w:val="00A02757"/>
    <w:rsid w:val="00A05C3B"/>
    <w:rsid w:val="00A26B99"/>
    <w:rsid w:val="00A53BB4"/>
    <w:rsid w:val="00A60352"/>
    <w:rsid w:val="00A838BD"/>
    <w:rsid w:val="00A94E5B"/>
    <w:rsid w:val="00A963CD"/>
    <w:rsid w:val="00AC2F57"/>
    <w:rsid w:val="00AC6857"/>
    <w:rsid w:val="00AD2755"/>
    <w:rsid w:val="00AD3581"/>
    <w:rsid w:val="00AE5CD0"/>
    <w:rsid w:val="00AF6373"/>
    <w:rsid w:val="00B02E19"/>
    <w:rsid w:val="00B05654"/>
    <w:rsid w:val="00B21CDA"/>
    <w:rsid w:val="00B40069"/>
    <w:rsid w:val="00B4397D"/>
    <w:rsid w:val="00B43CB7"/>
    <w:rsid w:val="00B61724"/>
    <w:rsid w:val="00B61B06"/>
    <w:rsid w:val="00B72025"/>
    <w:rsid w:val="00B85C94"/>
    <w:rsid w:val="00BB596B"/>
    <w:rsid w:val="00BC5413"/>
    <w:rsid w:val="00BE512A"/>
    <w:rsid w:val="00C05A84"/>
    <w:rsid w:val="00C05B81"/>
    <w:rsid w:val="00C0624C"/>
    <w:rsid w:val="00C071AC"/>
    <w:rsid w:val="00C11DFD"/>
    <w:rsid w:val="00C23EC5"/>
    <w:rsid w:val="00C24A9F"/>
    <w:rsid w:val="00C24E28"/>
    <w:rsid w:val="00C2690F"/>
    <w:rsid w:val="00C304CE"/>
    <w:rsid w:val="00C437EC"/>
    <w:rsid w:val="00C55DA3"/>
    <w:rsid w:val="00C660F4"/>
    <w:rsid w:val="00C91D59"/>
    <w:rsid w:val="00C92219"/>
    <w:rsid w:val="00C9383A"/>
    <w:rsid w:val="00CD52E8"/>
    <w:rsid w:val="00CD5995"/>
    <w:rsid w:val="00D059A6"/>
    <w:rsid w:val="00D20EF4"/>
    <w:rsid w:val="00D35207"/>
    <w:rsid w:val="00D4059A"/>
    <w:rsid w:val="00D71A15"/>
    <w:rsid w:val="00D762E7"/>
    <w:rsid w:val="00D7701E"/>
    <w:rsid w:val="00D810B4"/>
    <w:rsid w:val="00D87C8B"/>
    <w:rsid w:val="00DA581D"/>
    <w:rsid w:val="00DB27E7"/>
    <w:rsid w:val="00DB3EF0"/>
    <w:rsid w:val="00DD255D"/>
    <w:rsid w:val="00DE618C"/>
    <w:rsid w:val="00DF04A4"/>
    <w:rsid w:val="00DF3BB0"/>
    <w:rsid w:val="00E01DCF"/>
    <w:rsid w:val="00E312CB"/>
    <w:rsid w:val="00E45139"/>
    <w:rsid w:val="00E45D70"/>
    <w:rsid w:val="00E57B3A"/>
    <w:rsid w:val="00E57CE1"/>
    <w:rsid w:val="00E63912"/>
    <w:rsid w:val="00E63D46"/>
    <w:rsid w:val="00E66C2D"/>
    <w:rsid w:val="00E72DCE"/>
    <w:rsid w:val="00E916BE"/>
    <w:rsid w:val="00EA0F35"/>
    <w:rsid w:val="00EB6B95"/>
    <w:rsid w:val="00EB76DA"/>
    <w:rsid w:val="00EC7602"/>
    <w:rsid w:val="00ED08DF"/>
    <w:rsid w:val="00EE772F"/>
    <w:rsid w:val="00F321B9"/>
    <w:rsid w:val="00F33025"/>
    <w:rsid w:val="00F640BC"/>
    <w:rsid w:val="00F67377"/>
    <w:rsid w:val="00F72190"/>
    <w:rsid w:val="00F82FA5"/>
    <w:rsid w:val="00F94366"/>
    <w:rsid w:val="00FB2CEA"/>
    <w:rsid w:val="00FB6DFF"/>
    <w:rsid w:val="00FC7E6E"/>
    <w:rsid w:val="00FD18AD"/>
    <w:rsid w:val="00FE293F"/>
    <w:rsid w:val="00FE5A0A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A563B46-DA68-4290-A19D-781F6B21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51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139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RAY%20FORMATS\X-Ray_Chest%20PA_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X-Ray_Chest PA_Normal</Template>
  <TotalTime>34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4</cp:revision>
  <cp:lastPrinted>2026-08-14T15:10:00Z</cp:lastPrinted>
  <dcterms:created xsi:type="dcterms:W3CDTF">2026-08-14T14:14:00Z</dcterms:created>
  <dcterms:modified xsi:type="dcterms:W3CDTF">2026-08-14T15:10:00Z</dcterms:modified>
</cp:coreProperties>
</file>