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4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1638"/>
        <w:gridCol w:w="4050"/>
        <w:gridCol w:w="2300"/>
        <w:gridCol w:w="1660"/>
      </w:tblGrid>
      <w:tr w:rsidR="00C11DFD" w:rsidTr="0066222E">
        <w:trPr>
          <w:trHeight w:val="530"/>
        </w:trPr>
        <w:tc>
          <w:tcPr>
            <w:tcW w:w="1638" w:type="dxa"/>
          </w:tcPr>
          <w:p w:rsidR="00C11DFD" w:rsidRPr="0066222E" w:rsidRDefault="0065004E" w:rsidP="0066222E">
            <w:pPr>
              <w:ind w:left="90" w:right="-108"/>
              <w:rPr>
                <w:b/>
              </w:rPr>
            </w:pPr>
            <w:r w:rsidRPr="0066222E">
              <w:rPr>
                <w:b/>
              </w:rPr>
              <w:t xml:space="preserve">NAME        </w:t>
            </w:r>
            <w:r w:rsidR="00C11DFD" w:rsidRPr="0066222E">
              <w:rPr>
                <w:b/>
              </w:rPr>
              <w:t xml:space="preserve"> :</w:t>
            </w:r>
          </w:p>
        </w:tc>
        <w:tc>
          <w:tcPr>
            <w:tcW w:w="4050" w:type="dxa"/>
          </w:tcPr>
          <w:p w:rsidR="00C11DFD" w:rsidRPr="0066222E" w:rsidRDefault="003828BC">
            <w:pPr>
              <w:rPr>
                <w:b/>
              </w:rPr>
            </w:pPr>
            <w:r>
              <w:rPr>
                <w:b/>
              </w:rPr>
              <w:t>BHAVYA JAPPI</w:t>
            </w:r>
          </w:p>
        </w:tc>
        <w:tc>
          <w:tcPr>
            <w:tcW w:w="2300" w:type="dxa"/>
          </w:tcPr>
          <w:p w:rsidR="00C11DFD" w:rsidRPr="0066222E" w:rsidRDefault="0065004E" w:rsidP="0066222E">
            <w:pPr>
              <w:ind w:right="-54"/>
              <w:jc w:val="right"/>
              <w:rPr>
                <w:b/>
              </w:rPr>
            </w:pPr>
            <w:r w:rsidRPr="0066222E">
              <w:rPr>
                <w:b/>
              </w:rPr>
              <w:t>DATE :</w:t>
            </w:r>
          </w:p>
        </w:tc>
        <w:tc>
          <w:tcPr>
            <w:tcW w:w="1660" w:type="dxa"/>
          </w:tcPr>
          <w:p w:rsidR="00C11DFD" w:rsidRPr="0066222E" w:rsidRDefault="003828BC" w:rsidP="0066222E">
            <w:pPr>
              <w:ind w:right="-90"/>
              <w:rPr>
                <w:b/>
              </w:rPr>
            </w:pPr>
            <w:r>
              <w:rPr>
                <w:b/>
              </w:rPr>
              <w:t>07-08-2026</w:t>
            </w:r>
          </w:p>
        </w:tc>
      </w:tr>
      <w:tr w:rsidR="0065004E" w:rsidTr="0066222E">
        <w:trPr>
          <w:trHeight w:val="530"/>
        </w:trPr>
        <w:tc>
          <w:tcPr>
            <w:tcW w:w="1638" w:type="dxa"/>
          </w:tcPr>
          <w:p w:rsidR="0065004E" w:rsidRPr="0066222E" w:rsidRDefault="0065004E" w:rsidP="0066222E">
            <w:pPr>
              <w:ind w:left="90" w:right="-108"/>
              <w:rPr>
                <w:b/>
              </w:rPr>
            </w:pPr>
            <w:r w:rsidRPr="0066222E">
              <w:rPr>
                <w:b/>
              </w:rPr>
              <w:t>AGE/SEX   :</w:t>
            </w:r>
          </w:p>
        </w:tc>
        <w:tc>
          <w:tcPr>
            <w:tcW w:w="4050" w:type="dxa"/>
          </w:tcPr>
          <w:p w:rsidR="0065004E" w:rsidRPr="0066222E" w:rsidRDefault="003828BC">
            <w:pPr>
              <w:rPr>
                <w:b/>
              </w:rPr>
            </w:pPr>
            <w:r>
              <w:rPr>
                <w:b/>
              </w:rPr>
              <w:t>22 YRS MALE</w:t>
            </w:r>
          </w:p>
        </w:tc>
        <w:tc>
          <w:tcPr>
            <w:tcW w:w="2300" w:type="dxa"/>
          </w:tcPr>
          <w:p w:rsidR="0065004E" w:rsidRPr="0066222E" w:rsidRDefault="0065004E" w:rsidP="0066222E">
            <w:pPr>
              <w:ind w:left="-108" w:right="-54"/>
              <w:rPr>
                <w:b/>
              </w:rPr>
            </w:pPr>
          </w:p>
        </w:tc>
        <w:tc>
          <w:tcPr>
            <w:tcW w:w="1660" w:type="dxa"/>
          </w:tcPr>
          <w:p w:rsidR="0065004E" w:rsidRPr="0066222E" w:rsidRDefault="0065004E" w:rsidP="0066222E">
            <w:pPr>
              <w:ind w:right="-90"/>
              <w:rPr>
                <w:b/>
              </w:rPr>
            </w:pPr>
          </w:p>
        </w:tc>
      </w:tr>
      <w:tr w:rsidR="00C11DFD" w:rsidTr="0066222E">
        <w:tc>
          <w:tcPr>
            <w:tcW w:w="1638" w:type="dxa"/>
          </w:tcPr>
          <w:p w:rsidR="00C11DFD" w:rsidRPr="0066222E" w:rsidRDefault="0065004E" w:rsidP="0066222E">
            <w:pPr>
              <w:ind w:left="90" w:right="-108"/>
              <w:rPr>
                <w:b/>
              </w:rPr>
            </w:pPr>
            <w:r w:rsidRPr="0066222E">
              <w:rPr>
                <w:b/>
              </w:rPr>
              <w:t>REF BY</w:t>
            </w:r>
            <w:r w:rsidR="00C11DFD" w:rsidRPr="0066222E">
              <w:rPr>
                <w:b/>
              </w:rPr>
              <w:t xml:space="preserve"> </w:t>
            </w:r>
            <w:proofErr w:type="spellStart"/>
            <w:r w:rsidR="00C11DFD" w:rsidRPr="0066222E">
              <w:rPr>
                <w:b/>
              </w:rPr>
              <w:t>Dr</w:t>
            </w:r>
            <w:proofErr w:type="spellEnd"/>
            <w:r w:rsidR="00C11DFD" w:rsidRPr="0066222E">
              <w:rPr>
                <w:b/>
              </w:rPr>
              <w:t xml:space="preserve"> :</w:t>
            </w:r>
          </w:p>
        </w:tc>
        <w:tc>
          <w:tcPr>
            <w:tcW w:w="8010" w:type="dxa"/>
            <w:gridSpan w:val="3"/>
          </w:tcPr>
          <w:p w:rsidR="00C11DFD" w:rsidRPr="0066222E" w:rsidRDefault="003828BC" w:rsidP="0066222E">
            <w:pPr>
              <w:ind w:right="-90"/>
              <w:rPr>
                <w:b/>
              </w:rPr>
            </w:pPr>
            <w:r>
              <w:rPr>
                <w:b/>
              </w:rPr>
              <w:t>RONAK SHAH</w:t>
            </w:r>
          </w:p>
        </w:tc>
      </w:tr>
    </w:tbl>
    <w:p w:rsidR="00C11DFD" w:rsidRDefault="00C11DFD"/>
    <w:p w:rsidR="00F42DAA" w:rsidRDefault="00F42DAA" w:rsidP="00F42DAA">
      <w:pPr>
        <w:rPr>
          <w:rFonts w:ascii="Century Gothic" w:hAnsi="Century Gothic"/>
          <w:bCs/>
          <w:color w:val="000000"/>
          <w:sz w:val="22"/>
        </w:rPr>
      </w:pPr>
    </w:p>
    <w:tbl>
      <w:tblPr>
        <w:tblW w:w="9654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9654"/>
      </w:tblGrid>
      <w:tr w:rsidR="007C1BCF" w:rsidTr="000338DA">
        <w:trPr>
          <w:trHeight w:val="498"/>
        </w:trPr>
        <w:tc>
          <w:tcPr>
            <w:tcW w:w="9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BCF" w:rsidRPr="000338DA" w:rsidRDefault="007C1BCF" w:rsidP="00C93C97">
            <w:pPr>
              <w:pStyle w:val="Normal0"/>
              <w:ind w:left="360"/>
              <w:jc w:val="center"/>
              <w:rPr>
                <w:rFonts w:ascii="Century" w:hAnsi="Century" w:cs="Times New Roman"/>
                <w:b/>
                <w:color w:val="000000"/>
                <w:sz w:val="28"/>
                <w:szCs w:val="28"/>
              </w:rPr>
            </w:pPr>
            <w:r w:rsidRPr="000338DA">
              <w:rPr>
                <w:rFonts w:ascii="Century" w:hAnsi="Century" w:cs="Times New Roman"/>
                <w:b/>
                <w:color w:val="000000"/>
                <w:sz w:val="28"/>
                <w:szCs w:val="28"/>
              </w:rPr>
              <w:t>X-RAY:RIGHT  ELBOW  JOINT (AP/LAT</w:t>
            </w:r>
            <w:r w:rsidR="00B43ED3">
              <w:rPr>
                <w:rFonts w:ascii="Century" w:hAnsi="Century" w:cs="Times New Roman"/>
                <w:b/>
                <w:color w:val="000000"/>
                <w:sz w:val="28"/>
                <w:szCs w:val="28"/>
              </w:rPr>
              <w:t>ERAL</w:t>
            </w:r>
            <w:r w:rsidRPr="000338DA">
              <w:rPr>
                <w:rFonts w:ascii="Century" w:hAnsi="Century" w:cs="Times New Roman"/>
                <w:b/>
                <w:color w:val="000000"/>
                <w:sz w:val="28"/>
                <w:szCs w:val="28"/>
              </w:rPr>
              <w:t xml:space="preserve"> VIEW</w:t>
            </w:r>
            <w:r w:rsidR="00B43ED3">
              <w:rPr>
                <w:rFonts w:ascii="Century" w:hAnsi="Century" w:cs="Times New Roman"/>
                <w:b/>
                <w:color w:val="000000"/>
                <w:sz w:val="28"/>
                <w:szCs w:val="28"/>
              </w:rPr>
              <w:t>S</w:t>
            </w:r>
            <w:bookmarkStart w:id="0" w:name="_GoBack"/>
            <w:bookmarkEnd w:id="0"/>
            <w:r w:rsidRPr="000338DA">
              <w:rPr>
                <w:rFonts w:ascii="Century" w:hAnsi="Century" w:cs="Times New Roman"/>
                <w:b/>
                <w:color w:val="000000"/>
                <w:sz w:val="28"/>
                <w:szCs w:val="28"/>
              </w:rPr>
              <w:t>)</w:t>
            </w:r>
          </w:p>
        </w:tc>
      </w:tr>
    </w:tbl>
    <w:p w:rsidR="007C1BCF" w:rsidRDefault="007C1BCF" w:rsidP="007C1BCF">
      <w:pPr>
        <w:pStyle w:val="Normal0"/>
        <w:jc w:val="both"/>
        <w:rPr>
          <w:rFonts w:ascii="Century" w:hAnsi="Century" w:cs="Times New Roman"/>
          <w:b/>
          <w:bCs/>
          <w:sz w:val="28"/>
          <w:szCs w:val="28"/>
        </w:rPr>
      </w:pPr>
    </w:p>
    <w:p w:rsidR="00AA449D" w:rsidRDefault="00AA449D" w:rsidP="007C1BCF">
      <w:pPr>
        <w:pStyle w:val="Normal0"/>
        <w:rPr>
          <w:rFonts w:ascii="Century Gothic" w:hAnsi="Century Gothic" w:cs="Times New Roman"/>
        </w:rPr>
      </w:pPr>
    </w:p>
    <w:p w:rsidR="007C1BCF" w:rsidRPr="00AA449D" w:rsidRDefault="007C1BCF" w:rsidP="007C1BCF">
      <w:pPr>
        <w:pStyle w:val="Normal0"/>
        <w:rPr>
          <w:rFonts w:ascii="Century Gothic" w:hAnsi="Century Gothic" w:cs="Times New Roman"/>
        </w:rPr>
      </w:pPr>
      <w:r w:rsidRPr="00AA449D">
        <w:rPr>
          <w:rFonts w:ascii="Century Gothic" w:hAnsi="Century Gothic" w:cs="Times New Roman"/>
        </w:rPr>
        <w:t>The bones of the right elbow joint show normal alignment and mineralization.</w:t>
      </w:r>
    </w:p>
    <w:p w:rsidR="007C1BCF" w:rsidRPr="00AA449D" w:rsidRDefault="007C1BCF" w:rsidP="007C1BCF">
      <w:pPr>
        <w:pStyle w:val="Normal0"/>
        <w:rPr>
          <w:rFonts w:ascii="Century Gothic" w:hAnsi="Century Gothic" w:cs="Times New Roman"/>
        </w:rPr>
      </w:pPr>
    </w:p>
    <w:p w:rsidR="007C1BCF" w:rsidRPr="00AA449D" w:rsidRDefault="007C1BCF" w:rsidP="007C1BCF">
      <w:pPr>
        <w:pStyle w:val="Normal0"/>
        <w:rPr>
          <w:rFonts w:ascii="Century Gothic" w:hAnsi="Century Gothic" w:cs="Times New Roman"/>
        </w:rPr>
      </w:pPr>
      <w:r w:rsidRPr="00AA449D">
        <w:rPr>
          <w:rFonts w:ascii="Century Gothic" w:hAnsi="Century Gothic" w:cs="Times New Roman"/>
        </w:rPr>
        <w:t xml:space="preserve">There is no evidence of obvious fracture. No focal sclerotic or </w:t>
      </w:r>
      <w:proofErr w:type="gramStart"/>
      <w:r w:rsidRPr="00AA449D">
        <w:rPr>
          <w:rFonts w:ascii="Century Gothic" w:hAnsi="Century Gothic" w:cs="Times New Roman"/>
        </w:rPr>
        <w:t>lytic  lesion</w:t>
      </w:r>
      <w:proofErr w:type="gramEnd"/>
      <w:r w:rsidRPr="00AA449D">
        <w:rPr>
          <w:rFonts w:ascii="Century Gothic" w:hAnsi="Century Gothic" w:cs="Times New Roman"/>
        </w:rPr>
        <w:t xml:space="preserve"> noted</w:t>
      </w:r>
    </w:p>
    <w:p w:rsidR="007C1BCF" w:rsidRPr="00AA449D" w:rsidRDefault="007C1BCF" w:rsidP="007C1BCF">
      <w:pPr>
        <w:pStyle w:val="Normal0"/>
        <w:rPr>
          <w:rFonts w:ascii="Century Gothic" w:hAnsi="Century Gothic" w:cs="Times New Roman"/>
        </w:rPr>
      </w:pPr>
    </w:p>
    <w:p w:rsidR="007C1BCF" w:rsidRPr="00AA449D" w:rsidRDefault="007C1BCF" w:rsidP="007C1BCF">
      <w:pPr>
        <w:pStyle w:val="Normal0"/>
        <w:rPr>
          <w:rFonts w:ascii="Century Gothic" w:hAnsi="Century Gothic" w:cs="Times New Roman"/>
        </w:rPr>
      </w:pPr>
      <w:r w:rsidRPr="00AA449D">
        <w:rPr>
          <w:rFonts w:ascii="Century Gothic" w:hAnsi="Century Gothic" w:cs="Times New Roman"/>
        </w:rPr>
        <w:t>The joint spaces and articular margins are normal.</w:t>
      </w:r>
    </w:p>
    <w:p w:rsidR="007C1BCF" w:rsidRPr="00AA449D" w:rsidRDefault="007C1BCF" w:rsidP="007C1BCF">
      <w:pPr>
        <w:pStyle w:val="Normal0"/>
        <w:rPr>
          <w:rFonts w:ascii="Century Gothic" w:hAnsi="Century Gothic" w:cs="Times New Roman"/>
        </w:rPr>
      </w:pPr>
    </w:p>
    <w:p w:rsidR="007C1BCF" w:rsidRPr="00AA449D" w:rsidRDefault="007C1BCF" w:rsidP="007C1BCF">
      <w:pPr>
        <w:pStyle w:val="Normal0"/>
        <w:rPr>
          <w:rFonts w:ascii="Century Gothic" w:hAnsi="Century Gothic" w:cs="Times New Roman"/>
        </w:rPr>
      </w:pPr>
      <w:r w:rsidRPr="00AA449D">
        <w:rPr>
          <w:rFonts w:ascii="Century Gothic" w:hAnsi="Century Gothic" w:cs="Times New Roman"/>
        </w:rPr>
        <w:t>There is no soft tissue abnormality.</w:t>
      </w:r>
    </w:p>
    <w:p w:rsidR="007C1BCF" w:rsidRPr="00AA449D" w:rsidRDefault="007C1BCF" w:rsidP="007C1BCF">
      <w:pPr>
        <w:pStyle w:val="Normal0"/>
        <w:rPr>
          <w:rFonts w:ascii="Century Gothic" w:hAnsi="Century Gothic" w:cs="Times New Roman"/>
        </w:rPr>
      </w:pPr>
    </w:p>
    <w:p w:rsidR="007C1BCF" w:rsidRPr="00AA449D" w:rsidRDefault="007C1BCF" w:rsidP="007C1BCF">
      <w:pPr>
        <w:pStyle w:val="Normal0"/>
        <w:rPr>
          <w:rFonts w:ascii="Century Gothic" w:hAnsi="Century Gothic" w:cs="Times New Roman"/>
        </w:rPr>
      </w:pPr>
    </w:p>
    <w:p w:rsidR="007C1BCF" w:rsidRPr="00AA449D" w:rsidRDefault="007C1BCF" w:rsidP="007C1BCF">
      <w:pPr>
        <w:pStyle w:val="Normal0"/>
        <w:rPr>
          <w:rFonts w:ascii="Century Gothic" w:hAnsi="Century Gothic" w:cs="Times New Roman"/>
        </w:rPr>
      </w:pPr>
    </w:p>
    <w:p w:rsidR="0031175A" w:rsidRDefault="0031175A" w:rsidP="0031175A">
      <w:pPr>
        <w:pStyle w:val="Normal0"/>
        <w:rPr>
          <w:rFonts w:asciiTheme="minorHAnsi" w:hAnsiTheme="minorHAnsi" w:cs="Times New Roman"/>
          <w:b/>
          <w:bCs/>
          <w:color w:val="000000"/>
        </w:rPr>
      </w:pPr>
      <w:r>
        <w:rPr>
          <w:rFonts w:asciiTheme="minorHAnsi" w:hAnsiTheme="minorHAnsi" w:cs="Times New Roman"/>
          <w:b/>
          <w:bCs/>
          <w:color w:val="000000"/>
          <w:u w:val="single"/>
        </w:rPr>
        <w:t>IMPRESSION</w:t>
      </w:r>
      <w:r>
        <w:rPr>
          <w:rFonts w:asciiTheme="minorHAnsi" w:hAnsiTheme="minorHAnsi" w:cs="Times New Roman"/>
          <w:b/>
          <w:bCs/>
          <w:color w:val="000000"/>
        </w:rPr>
        <w:t>:</w:t>
      </w:r>
    </w:p>
    <w:p w:rsidR="0031175A" w:rsidRDefault="0031175A" w:rsidP="0031175A">
      <w:pPr>
        <w:pStyle w:val="Normal0"/>
        <w:ind w:firstLine="720"/>
        <w:rPr>
          <w:rFonts w:asciiTheme="minorHAnsi" w:hAnsiTheme="minorHAnsi" w:cs="Times New Roman"/>
          <w:bCs/>
          <w:color w:val="000000"/>
        </w:rPr>
      </w:pPr>
    </w:p>
    <w:p w:rsidR="0031175A" w:rsidRDefault="0031175A" w:rsidP="0031175A">
      <w:pPr>
        <w:pStyle w:val="Normal0"/>
        <w:numPr>
          <w:ilvl w:val="0"/>
          <w:numId w:val="1"/>
        </w:numPr>
        <w:tabs>
          <w:tab w:val="left" w:pos="720"/>
        </w:tabs>
        <w:rPr>
          <w:rFonts w:asciiTheme="minorHAnsi" w:hAnsiTheme="minorHAnsi" w:cs="Times New Roman"/>
          <w:b/>
          <w:caps/>
          <w:color w:val="000000"/>
        </w:rPr>
      </w:pPr>
      <w:r>
        <w:rPr>
          <w:rFonts w:asciiTheme="minorHAnsi" w:hAnsiTheme="minorHAnsi" w:cs="Times New Roman"/>
          <w:b/>
          <w:caps/>
          <w:color w:val="000000"/>
        </w:rPr>
        <w:t>No significant abnormality detected.</w:t>
      </w:r>
    </w:p>
    <w:p w:rsidR="0031175A" w:rsidRDefault="0031175A" w:rsidP="0031175A">
      <w:pPr>
        <w:pStyle w:val="Normal0"/>
        <w:jc w:val="both"/>
        <w:rPr>
          <w:rFonts w:asciiTheme="minorHAnsi" w:hAnsiTheme="minorHAnsi" w:cs="Times New Roman"/>
          <w:bCs/>
          <w:color w:val="000000"/>
        </w:rPr>
      </w:pPr>
    </w:p>
    <w:p w:rsidR="0031175A" w:rsidRDefault="0031175A" w:rsidP="0031175A">
      <w:pPr>
        <w:pStyle w:val="Normal0"/>
        <w:rPr>
          <w:rFonts w:ascii="Century Gothic" w:hAnsi="Century Gothic"/>
          <w:color w:val="000000"/>
        </w:rPr>
      </w:pPr>
    </w:p>
    <w:p w:rsidR="0031175A" w:rsidRDefault="0031175A" w:rsidP="0031175A">
      <w:pPr>
        <w:pStyle w:val="Normal0"/>
        <w:rPr>
          <w:rFonts w:asciiTheme="minorHAnsi" w:hAnsiTheme="minorHAnsi"/>
          <w:b/>
          <w:bCs/>
          <w:color w:val="000000"/>
        </w:rPr>
      </w:pPr>
    </w:p>
    <w:p w:rsidR="0031175A" w:rsidRDefault="0031175A" w:rsidP="0031175A">
      <w:pPr>
        <w:pStyle w:val="Normal0"/>
        <w:rPr>
          <w:rFonts w:asciiTheme="minorHAnsi" w:hAnsiTheme="minorHAnsi"/>
          <w:b/>
          <w:bCs/>
          <w:color w:val="000000"/>
        </w:rPr>
      </w:pPr>
    </w:p>
    <w:p w:rsidR="008F4D2D" w:rsidRDefault="008F4D2D" w:rsidP="008F4D2D">
      <w:pPr>
        <w:tabs>
          <w:tab w:val="left" w:pos="6135"/>
        </w:tabs>
        <w:rPr>
          <w:rFonts w:ascii="Calibri" w:hAnsi="Calibri"/>
          <w:b/>
          <w:bCs/>
          <w:sz w:val="22"/>
        </w:rPr>
      </w:pPr>
      <w:r>
        <w:rPr>
          <w:rFonts w:ascii="Calibri" w:hAnsi="Calibri"/>
          <w:b/>
          <w:bCs/>
          <w:sz w:val="22"/>
        </w:rPr>
        <w:tab/>
      </w:r>
    </w:p>
    <w:p w:rsidR="008F4D2D" w:rsidRDefault="003828BC" w:rsidP="008F4D2D">
      <w:pPr>
        <w:pStyle w:val="Normal0"/>
        <w:rPr>
          <w:rFonts w:asciiTheme="minorHAnsi" w:hAnsiTheme="minorHAnsi"/>
          <w:b/>
          <w:bCs/>
          <w:color w:val="000000"/>
        </w:rPr>
      </w:pPr>
      <w:r>
        <w:rPr>
          <w:rFonts w:asciiTheme="minorHAnsi" w:hAnsiTheme="minorHAnsi"/>
          <w:b/>
          <w:bCs/>
          <w:noProof/>
          <w:color w:val="000000"/>
          <w:lang w:val="en-IN" w:eastAsia="en-IN"/>
        </w:rPr>
        <w:drawing>
          <wp:inline distT="0" distB="0" distL="0" distR="0">
            <wp:extent cx="1066800" cy="419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4D2D" w:rsidRDefault="008F4D2D" w:rsidP="008F4D2D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DR. NIKUNJ KOTHIA</w:t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  <w:t xml:space="preserve">                        </w:t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  <w:t xml:space="preserve">        </w:t>
      </w:r>
    </w:p>
    <w:p w:rsidR="008F4D2D" w:rsidRDefault="008F4D2D" w:rsidP="008F4D2D">
      <w:pPr>
        <w:rPr>
          <w:rFonts w:asciiTheme="minorHAnsi" w:hAnsiTheme="minorHAnsi"/>
          <w:b/>
          <w:bCs/>
          <w:color w:val="000000"/>
        </w:rPr>
      </w:pPr>
      <w:r>
        <w:rPr>
          <w:rFonts w:asciiTheme="minorHAnsi" w:hAnsiTheme="minorHAnsi"/>
          <w:b/>
        </w:rPr>
        <w:t>CONS. RADIOLOGIST</w:t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</w:p>
    <w:p w:rsidR="0031175A" w:rsidRDefault="0031175A" w:rsidP="0031175A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i/>
          <w:iCs/>
          <w:color w:val="000000"/>
        </w:rPr>
      </w:pPr>
    </w:p>
    <w:p w:rsidR="00F42DAA" w:rsidRDefault="00F42DAA" w:rsidP="00013D09">
      <w:pPr>
        <w:tabs>
          <w:tab w:val="left" w:pos="3420"/>
        </w:tabs>
        <w:rPr>
          <w:rFonts w:ascii="Century" w:hAnsi="Century"/>
        </w:rPr>
      </w:pPr>
    </w:p>
    <w:p w:rsidR="00DA454B" w:rsidRDefault="00DA454B" w:rsidP="00DA454B">
      <w:pPr>
        <w:tabs>
          <w:tab w:val="left" w:pos="3420"/>
        </w:tabs>
        <w:rPr>
          <w:rFonts w:ascii="Century" w:hAnsi="Century"/>
        </w:rPr>
      </w:pPr>
      <w:r>
        <w:rPr>
          <w:rFonts w:ascii="Century" w:hAnsi="Century"/>
        </w:rPr>
        <w:tab/>
      </w:r>
    </w:p>
    <w:sectPr w:rsidR="00DA454B" w:rsidSect="00B02E19">
      <w:pgSz w:w="12240" w:h="15840"/>
      <w:pgMar w:top="2880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0000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Times New Roman" w:hint="default"/>
        <w:b/>
        <w:i w:val="0"/>
        <w:strike w:val="0"/>
        <w:dstrike w:val="0"/>
        <w:color w:val="auto"/>
        <w:sz w:val="22"/>
        <w:szCs w:val="22"/>
        <w:u w:val="none"/>
        <w:effect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8BC"/>
    <w:rsid w:val="000120D2"/>
    <w:rsid w:val="00013D09"/>
    <w:rsid w:val="00014C5B"/>
    <w:rsid w:val="00020B4C"/>
    <w:rsid w:val="00022341"/>
    <w:rsid w:val="0003242C"/>
    <w:rsid w:val="000338DA"/>
    <w:rsid w:val="000801CD"/>
    <w:rsid w:val="00097A00"/>
    <w:rsid w:val="00097E20"/>
    <w:rsid w:val="000E4A70"/>
    <w:rsid w:val="000F0D99"/>
    <w:rsid w:val="00102194"/>
    <w:rsid w:val="0013405F"/>
    <w:rsid w:val="00135232"/>
    <w:rsid w:val="00157C9B"/>
    <w:rsid w:val="00163279"/>
    <w:rsid w:val="00164404"/>
    <w:rsid w:val="001679CD"/>
    <w:rsid w:val="00174314"/>
    <w:rsid w:val="00175669"/>
    <w:rsid w:val="00176765"/>
    <w:rsid w:val="00184F3E"/>
    <w:rsid w:val="001949BF"/>
    <w:rsid w:val="001B631F"/>
    <w:rsid w:val="001C7FC9"/>
    <w:rsid w:val="001D3831"/>
    <w:rsid w:val="001D3B47"/>
    <w:rsid w:val="001E6DD3"/>
    <w:rsid w:val="001F4958"/>
    <w:rsid w:val="00255E0B"/>
    <w:rsid w:val="0025788C"/>
    <w:rsid w:val="00275743"/>
    <w:rsid w:val="00276DD3"/>
    <w:rsid w:val="00283F39"/>
    <w:rsid w:val="002866B8"/>
    <w:rsid w:val="00290063"/>
    <w:rsid w:val="002935E3"/>
    <w:rsid w:val="002A7202"/>
    <w:rsid w:val="002C4F53"/>
    <w:rsid w:val="0031175A"/>
    <w:rsid w:val="00321105"/>
    <w:rsid w:val="00321D92"/>
    <w:rsid w:val="00324669"/>
    <w:rsid w:val="00365ED9"/>
    <w:rsid w:val="00371D0A"/>
    <w:rsid w:val="00375158"/>
    <w:rsid w:val="0038028C"/>
    <w:rsid w:val="003828BC"/>
    <w:rsid w:val="00382F9F"/>
    <w:rsid w:val="003852F6"/>
    <w:rsid w:val="003B3F75"/>
    <w:rsid w:val="003C6938"/>
    <w:rsid w:val="003D48E3"/>
    <w:rsid w:val="003E779E"/>
    <w:rsid w:val="003F1029"/>
    <w:rsid w:val="003F4EB4"/>
    <w:rsid w:val="00411EF8"/>
    <w:rsid w:val="00440E46"/>
    <w:rsid w:val="00447035"/>
    <w:rsid w:val="00457415"/>
    <w:rsid w:val="00480A43"/>
    <w:rsid w:val="00481FBF"/>
    <w:rsid w:val="00496AC1"/>
    <w:rsid w:val="00497667"/>
    <w:rsid w:val="004A6814"/>
    <w:rsid w:val="004C1D6C"/>
    <w:rsid w:val="004C56F4"/>
    <w:rsid w:val="004C5AB8"/>
    <w:rsid w:val="004D6AEE"/>
    <w:rsid w:val="004F26E1"/>
    <w:rsid w:val="00501629"/>
    <w:rsid w:val="005136CD"/>
    <w:rsid w:val="00533B1B"/>
    <w:rsid w:val="00535991"/>
    <w:rsid w:val="00535DD2"/>
    <w:rsid w:val="00542ECB"/>
    <w:rsid w:val="00543CCB"/>
    <w:rsid w:val="00581E33"/>
    <w:rsid w:val="005946CC"/>
    <w:rsid w:val="00595F30"/>
    <w:rsid w:val="005A6DB6"/>
    <w:rsid w:val="005C356B"/>
    <w:rsid w:val="005F5199"/>
    <w:rsid w:val="00612C9F"/>
    <w:rsid w:val="0062144C"/>
    <w:rsid w:val="00622B02"/>
    <w:rsid w:val="006454E8"/>
    <w:rsid w:val="0065004E"/>
    <w:rsid w:val="0066222E"/>
    <w:rsid w:val="00696F54"/>
    <w:rsid w:val="006A080A"/>
    <w:rsid w:val="006E08DC"/>
    <w:rsid w:val="006F085E"/>
    <w:rsid w:val="00710462"/>
    <w:rsid w:val="00710D85"/>
    <w:rsid w:val="00763EE9"/>
    <w:rsid w:val="00772A7B"/>
    <w:rsid w:val="00775FC1"/>
    <w:rsid w:val="00785C25"/>
    <w:rsid w:val="007872EA"/>
    <w:rsid w:val="007C1BCF"/>
    <w:rsid w:val="007C22C0"/>
    <w:rsid w:val="007C4285"/>
    <w:rsid w:val="007E1E64"/>
    <w:rsid w:val="00803BB5"/>
    <w:rsid w:val="00814E1F"/>
    <w:rsid w:val="00821F8E"/>
    <w:rsid w:val="008246C5"/>
    <w:rsid w:val="00853208"/>
    <w:rsid w:val="008E05A6"/>
    <w:rsid w:val="008E532D"/>
    <w:rsid w:val="008F4D2D"/>
    <w:rsid w:val="009112B7"/>
    <w:rsid w:val="0091654B"/>
    <w:rsid w:val="009252DB"/>
    <w:rsid w:val="00951EB5"/>
    <w:rsid w:val="00961ADD"/>
    <w:rsid w:val="00985EF5"/>
    <w:rsid w:val="009A6BB2"/>
    <w:rsid w:val="009B393E"/>
    <w:rsid w:val="009C16F3"/>
    <w:rsid w:val="009D4C54"/>
    <w:rsid w:val="009D6590"/>
    <w:rsid w:val="009E1EDB"/>
    <w:rsid w:val="009F1DA2"/>
    <w:rsid w:val="00A06F84"/>
    <w:rsid w:val="00A357F1"/>
    <w:rsid w:val="00A64F67"/>
    <w:rsid w:val="00A70C10"/>
    <w:rsid w:val="00A838BD"/>
    <w:rsid w:val="00A94E5B"/>
    <w:rsid w:val="00AA21EC"/>
    <w:rsid w:val="00AA449D"/>
    <w:rsid w:val="00AC656F"/>
    <w:rsid w:val="00AD3581"/>
    <w:rsid w:val="00AE1A01"/>
    <w:rsid w:val="00B02E19"/>
    <w:rsid w:val="00B053A9"/>
    <w:rsid w:val="00B2210E"/>
    <w:rsid w:val="00B30052"/>
    <w:rsid w:val="00B40069"/>
    <w:rsid w:val="00B4397D"/>
    <w:rsid w:val="00B43ED3"/>
    <w:rsid w:val="00B72025"/>
    <w:rsid w:val="00B73027"/>
    <w:rsid w:val="00B83EC7"/>
    <w:rsid w:val="00BB5E2D"/>
    <w:rsid w:val="00BC4489"/>
    <w:rsid w:val="00BC5413"/>
    <w:rsid w:val="00BD7BB4"/>
    <w:rsid w:val="00C04188"/>
    <w:rsid w:val="00C05A84"/>
    <w:rsid w:val="00C071AC"/>
    <w:rsid w:val="00C11DFD"/>
    <w:rsid w:val="00C13F72"/>
    <w:rsid w:val="00C17AF4"/>
    <w:rsid w:val="00C2791A"/>
    <w:rsid w:val="00C304CE"/>
    <w:rsid w:val="00C37FC7"/>
    <w:rsid w:val="00C55DA3"/>
    <w:rsid w:val="00C92BA6"/>
    <w:rsid w:val="00CD5995"/>
    <w:rsid w:val="00CF028C"/>
    <w:rsid w:val="00CF6EFD"/>
    <w:rsid w:val="00D20EF4"/>
    <w:rsid w:val="00D26E78"/>
    <w:rsid w:val="00D50149"/>
    <w:rsid w:val="00D631B1"/>
    <w:rsid w:val="00D73DCB"/>
    <w:rsid w:val="00D810B4"/>
    <w:rsid w:val="00DA1FF3"/>
    <w:rsid w:val="00DA454B"/>
    <w:rsid w:val="00DA581D"/>
    <w:rsid w:val="00DA70EC"/>
    <w:rsid w:val="00DB3EF0"/>
    <w:rsid w:val="00DC5FD3"/>
    <w:rsid w:val="00DD255D"/>
    <w:rsid w:val="00DE6EDF"/>
    <w:rsid w:val="00DF19EA"/>
    <w:rsid w:val="00E01DCF"/>
    <w:rsid w:val="00E106FD"/>
    <w:rsid w:val="00E123F7"/>
    <w:rsid w:val="00E63314"/>
    <w:rsid w:val="00E63D46"/>
    <w:rsid w:val="00E67F77"/>
    <w:rsid w:val="00E9245C"/>
    <w:rsid w:val="00E9388C"/>
    <w:rsid w:val="00EA0F35"/>
    <w:rsid w:val="00EB3FAE"/>
    <w:rsid w:val="00EB76DA"/>
    <w:rsid w:val="00EC7602"/>
    <w:rsid w:val="00F05A2C"/>
    <w:rsid w:val="00F2774D"/>
    <w:rsid w:val="00F321B9"/>
    <w:rsid w:val="00F3286F"/>
    <w:rsid w:val="00F42DAA"/>
    <w:rsid w:val="00F640BC"/>
    <w:rsid w:val="00F72190"/>
    <w:rsid w:val="00F94366"/>
    <w:rsid w:val="00FB2CEA"/>
    <w:rsid w:val="00FD18AD"/>
    <w:rsid w:val="00FF0B2F"/>
    <w:rsid w:val="00FF5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C49C8D"/>
  <w15:docId w15:val="{C9FBF80B-D4A1-4DE0-9F78-93D4BA057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080A"/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1DF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0">
    <w:name w:val="[Normal]"/>
    <w:rsid w:val="00FF52F6"/>
    <w:pPr>
      <w:autoSpaceDE w:val="0"/>
      <w:autoSpaceDN w:val="0"/>
      <w:adjustRightInd w:val="0"/>
    </w:pPr>
    <w:rPr>
      <w:rFonts w:ascii="Arial" w:hAnsi="Arial" w:cs="Arial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9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0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XRAY%20FORMATS\X-Ray_Elbow%20Right%20AP%20and%20Lateral%20Views_RIGHTELBOWNORMA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X-Ray_Elbow Right AP and Lateral Views_RIGHTELBOWNORMAL</Template>
  <TotalTime>4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 : Patient_Name</vt:lpstr>
    </vt:vector>
  </TitlesOfParts>
  <Company>Shree International</Company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 : Patient_Name</dc:title>
  <dc:subject/>
  <dc:creator>Admin</dc:creator>
  <cp:keywords/>
  <dc:description/>
  <cp:lastModifiedBy>Admin</cp:lastModifiedBy>
  <cp:revision>2</cp:revision>
  <cp:lastPrinted>1899-12-31T18:30:00Z</cp:lastPrinted>
  <dcterms:created xsi:type="dcterms:W3CDTF">2026-08-07T14:23:00Z</dcterms:created>
  <dcterms:modified xsi:type="dcterms:W3CDTF">2026-08-07T14:48:00Z</dcterms:modified>
</cp:coreProperties>
</file>