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3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4050"/>
        <w:gridCol w:w="2300"/>
        <w:gridCol w:w="1660"/>
      </w:tblGrid>
      <w:tr w:rsidR="00C11DFD" w:rsidTr="0040044A">
        <w:trPr>
          <w:trHeight w:val="530"/>
        </w:trPr>
        <w:tc>
          <w:tcPr>
            <w:tcW w:w="1728" w:type="dxa"/>
          </w:tcPr>
          <w:p w:rsidR="00C11DFD" w:rsidRPr="0040044A" w:rsidRDefault="0065004E" w:rsidP="0040044A">
            <w:pPr>
              <w:ind w:right="-108"/>
              <w:rPr>
                <w:b/>
              </w:rPr>
            </w:pPr>
            <w:r w:rsidRPr="0040044A">
              <w:rPr>
                <w:b/>
              </w:rPr>
              <w:t xml:space="preserve">NAME        </w:t>
            </w:r>
            <w:r w:rsidR="00C11DFD" w:rsidRPr="0040044A">
              <w:rPr>
                <w:b/>
              </w:rPr>
              <w:t xml:space="preserve"> :</w:t>
            </w:r>
          </w:p>
        </w:tc>
        <w:tc>
          <w:tcPr>
            <w:tcW w:w="4050" w:type="dxa"/>
          </w:tcPr>
          <w:p w:rsidR="00C11DFD" w:rsidRPr="0040044A" w:rsidRDefault="004A36D9">
            <w:pPr>
              <w:rPr>
                <w:b/>
              </w:rPr>
            </w:pPr>
            <w:r>
              <w:rPr>
                <w:b/>
              </w:rPr>
              <w:t>BHAVYA JAPPI</w:t>
            </w:r>
          </w:p>
        </w:tc>
        <w:tc>
          <w:tcPr>
            <w:tcW w:w="2300" w:type="dxa"/>
          </w:tcPr>
          <w:p w:rsidR="00C11DFD" w:rsidRPr="0040044A" w:rsidRDefault="0065004E" w:rsidP="0040044A">
            <w:pPr>
              <w:ind w:right="-54"/>
              <w:jc w:val="right"/>
              <w:rPr>
                <w:b/>
              </w:rPr>
            </w:pPr>
            <w:r w:rsidRPr="0040044A">
              <w:rPr>
                <w:b/>
              </w:rPr>
              <w:t>DATE :</w:t>
            </w:r>
          </w:p>
        </w:tc>
        <w:tc>
          <w:tcPr>
            <w:tcW w:w="1660" w:type="dxa"/>
          </w:tcPr>
          <w:p w:rsidR="00C11DFD" w:rsidRPr="0040044A" w:rsidRDefault="004A36D9" w:rsidP="0040044A">
            <w:pPr>
              <w:ind w:right="-90"/>
              <w:rPr>
                <w:b/>
              </w:rPr>
            </w:pPr>
            <w:r>
              <w:rPr>
                <w:b/>
              </w:rPr>
              <w:t>07-08-2026</w:t>
            </w:r>
          </w:p>
        </w:tc>
      </w:tr>
      <w:tr w:rsidR="0065004E" w:rsidTr="0040044A">
        <w:trPr>
          <w:trHeight w:val="530"/>
        </w:trPr>
        <w:tc>
          <w:tcPr>
            <w:tcW w:w="1728" w:type="dxa"/>
          </w:tcPr>
          <w:p w:rsidR="0065004E" w:rsidRPr="0040044A" w:rsidRDefault="0065004E" w:rsidP="0040044A">
            <w:pPr>
              <w:ind w:right="-108"/>
              <w:rPr>
                <w:b/>
              </w:rPr>
            </w:pPr>
            <w:r w:rsidRPr="0040044A">
              <w:rPr>
                <w:b/>
              </w:rPr>
              <w:t>AGE/SEX   :</w:t>
            </w:r>
          </w:p>
        </w:tc>
        <w:tc>
          <w:tcPr>
            <w:tcW w:w="4050" w:type="dxa"/>
          </w:tcPr>
          <w:p w:rsidR="0065004E" w:rsidRPr="0040044A" w:rsidRDefault="004A36D9">
            <w:pPr>
              <w:rPr>
                <w:b/>
              </w:rPr>
            </w:pPr>
            <w:r>
              <w:rPr>
                <w:b/>
              </w:rPr>
              <w:t>22 YRS / MALE</w:t>
            </w:r>
          </w:p>
        </w:tc>
        <w:tc>
          <w:tcPr>
            <w:tcW w:w="2300" w:type="dxa"/>
          </w:tcPr>
          <w:p w:rsidR="0065004E" w:rsidRPr="0040044A" w:rsidRDefault="0065004E" w:rsidP="0040044A">
            <w:pPr>
              <w:ind w:left="-108" w:right="-54"/>
              <w:rPr>
                <w:b/>
              </w:rPr>
            </w:pPr>
          </w:p>
        </w:tc>
        <w:tc>
          <w:tcPr>
            <w:tcW w:w="1660" w:type="dxa"/>
          </w:tcPr>
          <w:p w:rsidR="0065004E" w:rsidRPr="0040044A" w:rsidRDefault="0065004E" w:rsidP="0040044A">
            <w:pPr>
              <w:ind w:right="-90"/>
              <w:rPr>
                <w:b/>
              </w:rPr>
            </w:pPr>
          </w:p>
        </w:tc>
      </w:tr>
      <w:tr w:rsidR="00C11DFD" w:rsidTr="0040044A">
        <w:tc>
          <w:tcPr>
            <w:tcW w:w="1728" w:type="dxa"/>
          </w:tcPr>
          <w:p w:rsidR="00C11DFD" w:rsidRPr="0040044A" w:rsidRDefault="0065004E" w:rsidP="0040044A">
            <w:pPr>
              <w:ind w:right="-108"/>
              <w:rPr>
                <w:b/>
              </w:rPr>
            </w:pPr>
            <w:r w:rsidRPr="0040044A">
              <w:rPr>
                <w:b/>
              </w:rPr>
              <w:t>REF BY</w:t>
            </w:r>
            <w:r w:rsidR="00C11DFD" w:rsidRPr="0040044A">
              <w:rPr>
                <w:b/>
              </w:rPr>
              <w:t xml:space="preserve"> </w:t>
            </w:r>
            <w:proofErr w:type="spellStart"/>
            <w:r w:rsidR="00C11DFD" w:rsidRPr="0040044A">
              <w:rPr>
                <w:b/>
              </w:rPr>
              <w:t>Dr</w:t>
            </w:r>
            <w:proofErr w:type="spellEnd"/>
            <w:r w:rsidR="00C11DFD" w:rsidRPr="0040044A">
              <w:rPr>
                <w:b/>
              </w:rPr>
              <w:t xml:space="preserve"> :</w:t>
            </w:r>
          </w:p>
        </w:tc>
        <w:tc>
          <w:tcPr>
            <w:tcW w:w="8010" w:type="dxa"/>
            <w:gridSpan w:val="3"/>
          </w:tcPr>
          <w:p w:rsidR="00C11DFD" w:rsidRPr="0040044A" w:rsidRDefault="004A36D9" w:rsidP="0040044A">
            <w:pPr>
              <w:ind w:right="-90"/>
              <w:rPr>
                <w:b/>
              </w:rPr>
            </w:pPr>
            <w:r>
              <w:rPr>
                <w:b/>
              </w:rPr>
              <w:t>RONAK SHAH</w:t>
            </w:r>
          </w:p>
        </w:tc>
      </w:tr>
    </w:tbl>
    <w:tbl>
      <w:tblPr>
        <w:tblpPr w:leftFromText="180" w:rightFromText="180" w:vertAnchor="page" w:horzAnchor="margin" w:tblpX="-120" w:tblpY="4561"/>
        <w:tblOverlap w:val="never"/>
        <w:tblW w:w="9760" w:type="dxa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9760"/>
      </w:tblGrid>
      <w:tr w:rsidR="006F3D9B" w:rsidRPr="00470D75" w:rsidTr="00131C3C">
        <w:trPr>
          <w:trHeight w:val="631"/>
        </w:trPr>
        <w:tc>
          <w:tcPr>
            <w:tcW w:w="9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3D9B" w:rsidRPr="00470D75" w:rsidRDefault="00F318B4" w:rsidP="00131C3C">
            <w:pPr>
              <w:pStyle w:val="Normal0"/>
              <w:ind w:left="270" w:hanging="270"/>
              <w:jc w:val="center"/>
              <w:rPr>
                <w:rFonts w:asciiTheme="minorHAnsi" w:hAnsiTheme="minorHAnsi" w:cs="Times New Roman"/>
                <w:b/>
                <w:bCs/>
                <w:color w:val="000000"/>
                <w:sz w:val="32"/>
                <w:szCs w:val="32"/>
              </w:rPr>
            </w:pPr>
            <w:r w:rsidRPr="00470D75">
              <w:rPr>
                <w:rFonts w:asciiTheme="minorHAnsi" w:hAnsiTheme="minorHAnsi" w:cs="Times New Roman"/>
                <w:b/>
                <w:bCs/>
                <w:color w:val="000000"/>
                <w:sz w:val="32"/>
                <w:szCs w:val="32"/>
              </w:rPr>
              <w:t xml:space="preserve">X-RAY: LEFT </w:t>
            </w:r>
            <w:r w:rsidR="006F3D9B" w:rsidRPr="00470D75">
              <w:rPr>
                <w:rFonts w:asciiTheme="minorHAnsi" w:hAnsiTheme="minorHAnsi" w:cs="Times New Roman"/>
                <w:b/>
                <w:bCs/>
                <w:color w:val="000000"/>
                <w:sz w:val="32"/>
                <w:szCs w:val="32"/>
              </w:rPr>
              <w:t>FOREARM  (AP/LATERAL VIEW)</w:t>
            </w:r>
          </w:p>
        </w:tc>
      </w:tr>
    </w:tbl>
    <w:p w:rsidR="006F78E4" w:rsidRPr="00470D75" w:rsidRDefault="006F78E4" w:rsidP="006F78E4">
      <w:pPr>
        <w:rPr>
          <w:rFonts w:asciiTheme="minorHAnsi" w:hAnsiTheme="minorHAnsi"/>
        </w:rPr>
      </w:pPr>
    </w:p>
    <w:p w:rsidR="006F3D9B" w:rsidRPr="00470D75" w:rsidRDefault="006F3D9B" w:rsidP="006F3D9B">
      <w:pPr>
        <w:pStyle w:val="Normal0"/>
        <w:ind w:left="-630" w:firstLine="630"/>
        <w:rPr>
          <w:rFonts w:asciiTheme="minorHAnsi" w:hAnsiTheme="minorHAnsi" w:cs="Times New Roman"/>
        </w:rPr>
      </w:pPr>
      <w:r w:rsidRPr="00470D75">
        <w:rPr>
          <w:rFonts w:asciiTheme="minorHAnsi" w:hAnsiTheme="minorHAnsi" w:cs="Times New Roman"/>
        </w:rPr>
        <w:t>The radius and the ulna appear normal in mineralization pattern.</w:t>
      </w:r>
    </w:p>
    <w:p w:rsidR="006F3D9B" w:rsidRPr="00470D75" w:rsidRDefault="006F3D9B" w:rsidP="006F3D9B">
      <w:pPr>
        <w:pStyle w:val="Normal0"/>
        <w:rPr>
          <w:rFonts w:asciiTheme="minorHAnsi" w:hAnsiTheme="minorHAnsi" w:cs="Times New Roman"/>
        </w:rPr>
      </w:pPr>
    </w:p>
    <w:p w:rsidR="006F3D9B" w:rsidRPr="00470D75" w:rsidRDefault="006F3D9B" w:rsidP="006F3D9B">
      <w:pPr>
        <w:pStyle w:val="Normal0"/>
        <w:rPr>
          <w:rFonts w:asciiTheme="minorHAnsi" w:hAnsiTheme="minorHAnsi" w:cs="Times New Roman"/>
          <w:bCs/>
        </w:rPr>
      </w:pPr>
      <w:r w:rsidRPr="00470D75">
        <w:rPr>
          <w:rFonts w:asciiTheme="minorHAnsi" w:hAnsiTheme="minorHAnsi" w:cs="Times New Roman"/>
          <w:bCs/>
        </w:rPr>
        <w:t>There is no evidence of any obvious fracture seen.</w:t>
      </w:r>
    </w:p>
    <w:p w:rsidR="006F3D9B" w:rsidRPr="00470D75" w:rsidRDefault="006F3D9B" w:rsidP="006F3D9B">
      <w:pPr>
        <w:pStyle w:val="Normal0"/>
        <w:rPr>
          <w:rFonts w:asciiTheme="minorHAnsi" w:hAnsiTheme="minorHAnsi" w:cs="Times New Roman"/>
        </w:rPr>
      </w:pPr>
    </w:p>
    <w:p w:rsidR="006F3D9B" w:rsidRPr="00470D75" w:rsidRDefault="006F3D9B" w:rsidP="006F3D9B">
      <w:pPr>
        <w:pStyle w:val="Normal0"/>
        <w:rPr>
          <w:rFonts w:asciiTheme="minorHAnsi" w:hAnsiTheme="minorHAnsi" w:cs="Times New Roman"/>
        </w:rPr>
      </w:pPr>
      <w:r w:rsidRPr="00470D75">
        <w:rPr>
          <w:rFonts w:asciiTheme="minorHAnsi" w:hAnsiTheme="minorHAnsi" w:cs="Times New Roman"/>
        </w:rPr>
        <w:t>The surrounding soft tissue appears normal.</w:t>
      </w:r>
    </w:p>
    <w:p w:rsidR="006F3D9B" w:rsidRPr="00470D75" w:rsidRDefault="006F3D9B" w:rsidP="006F3D9B">
      <w:pPr>
        <w:pStyle w:val="Normal0"/>
        <w:rPr>
          <w:rFonts w:asciiTheme="minorHAnsi" w:hAnsiTheme="minorHAnsi" w:cs="Times New Roman"/>
        </w:rPr>
      </w:pPr>
    </w:p>
    <w:p w:rsidR="006F3D9B" w:rsidRPr="00470D75" w:rsidRDefault="006F3D9B" w:rsidP="006F3D9B">
      <w:pPr>
        <w:pStyle w:val="Normal0"/>
        <w:rPr>
          <w:rFonts w:asciiTheme="minorHAnsi" w:hAnsiTheme="minorHAnsi" w:cs="Times New Roman"/>
        </w:rPr>
      </w:pPr>
      <w:r w:rsidRPr="00470D75">
        <w:rPr>
          <w:rFonts w:asciiTheme="minorHAnsi" w:hAnsiTheme="minorHAnsi" w:cs="Times New Roman"/>
        </w:rPr>
        <w:t>The proximal and distal radio-ulnar joints show no abnormality.</w:t>
      </w:r>
    </w:p>
    <w:p w:rsidR="00F318B4" w:rsidRDefault="00F318B4" w:rsidP="00F318B4">
      <w:pPr>
        <w:pStyle w:val="Normal0"/>
        <w:jc w:val="both"/>
        <w:rPr>
          <w:rFonts w:ascii="Century" w:hAnsi="Century" w:cs="Times New Roman"/>
        </w:rPr>
      </w:pPr>
    </w:p>
    <w:p w:rsidR="00470D75" w:rsidRDefault="00470D75" w:rsidP="00F318B4">
      <w:pPr>
        <w:pStyle w:val="Normal0"/>
        <w:jc w:val="both"/>
        <w:rPr>
          <w:rFonts w:ascii="Century" w:hAnsi="Century" w:cs="Times New Roman"/>
        </w:rPr>
      </w:pPr>
    </w:p>
    <w:p w:rsidR="00470D75" w:rsidRPr="00E677F0" w:rsidRDefault="00470D75" w:rsidP="00470D75">
      <w:pPr>
        <w:tabs>
          <w:tab w:val="left" w:pos="6915"/>
        </w:tabs>
        <w:rPr>
          <w:rFonts w:asciiTheme="minorHAnsi" w:hAnsiTheme="minorHAnsi"/>
          <w:b/>
          <w:bCs/>
          <w:sz w:val="28"/>
        </w:rPr>
      </w:pPr>
      <w:r w:rsidRPr="00E677F0">
        <w:rPr>
          <w:rFonts w:asciiTheme="minorHAnsi" w:hAnsiTheme="minorHAnsi"/>
          <w:b/>
          <w:bCs/>
          <w:color w:val="FF6600"/>
          <w:sz w:val="28"/>
          <w:u w:val="single"/>
        </w:rPr>
        <w:t>REMARKS:</w:t>
      </w:r>
      <w:r w:rsidRPr="00E677F0">
        <w:rPr>
          <w:rFonts w:asciiTheme="minorHAnsi" w:hAnsiTheme="minorHAnsi"/>
          <w:b/>
          <w:bCs/>
          <w:color w:val="C0C0C0"/>
          <w:sz w:val="28"/>
          <w:u w:val="single"/>
        </w:rPr>
        <w:t xml:space="preserve"> </w:t>
      </w:r>
      <w:r w:rsidRPr="00E677F0">
        <w:rPr>
          <w:rFonts w:asciiTheme="minorHAnsi" w:hAnsiTheme="minorHAnsi"/>
          <w:b/>
          <w:bCs/>
          <w:sz w:val="28"/>
        </w:rPr>
        <w:t xml:space="preserve">No obvious abnormality is seen. </w:t>
      </w:r>
    </w:p>
    <w:p w:rsidR="00470D75" w:rsidRDefault="00470D75" w:rsidP="00470D75">
      <w:pPr>
        <w:tabs>
          <w:tab w:val="left" w:pos="6915"/>
        </w:tabs>
        <w:rPr>
          <w:rFonts w:ascii="Calibri" w:hAnsi="Calibri"/>
          <w:b/>
          <w:bCs/>
          <w:sz w:val="22"/>
        </w:rPr>
      </w:pPr>
    </w:p>
    <w:p w:rsidR="00470D75" w:rsidRDefault="00470D75" w:rsidP="00470D75">
      <w:pPr>
        <w:tabs>
          <w:tab w:val="left" w:pos="6915"/>
        </w:tabs>
        <w:rPr>
          <w:rFonts w:ascii="Calibri" w:hAnsi="Calibri"/>
          <w:b/>
          <w:bCs/>
          <w:sz w:val="22"/>
        </w:rPr>
      </w:pPr>
    </w:p>
    <w:p w:rsidR="00470D75" w:rsidRDefault="00470D75" w:rsidP="00470D75">
      <w:pPr>
        <w:tabs>
          <w:tab w:val="left" w:pos="6915"/>
        </w:tabs>
        <w:rPr>
          <w:rFonts w:ascii="Calibri" w:hAnsi="Calibri"/>
          <w:b/>
          <w:bCs/>
          <w:sz w:val="22"/>
        </w:rPr>
      </w:pPr>
    </w:p>
    <w:p w:rsidR="00470D75" w:rsidRDefault="00470D75" w:rsidP="00470D75">
      <w:pPr>
        <w:tabs>
          <w:tab w:val="left" w:pos="6915"/>
        </w:tabs>
        <w:rPr>
          <w:rFonts w:ascii="Calibri" w:hAnsi="Calibri"/>
          <w:b/>
          <w:bCs/>
          <w:sz w:val="22"/>
        </w:rPr>
      </w:pPr>
    </w:p>
    <w:p w:rsidR="00470D75" w:rsidRDefault="00470D75" w:rsidP="00470D75">
      <w:pPr>
        <w:tabs>
          <w:tab w:val="left" w:pos="6135"/>
        </w:tabs>
        <w:rPr>
          <w:rFonts w:ascii="Calibri" w:hAnsi="Calibri"/>
          <w:b/>
          <w:bCs/>
          <w:sz w:val="22"/>
        </w:rPr>
      </w:pPr>
      <w:r>
        <w:rPr>
          <w:rFonts w:ascii="Calibri" w:hAnsi="Calibri"/>
          <w:b/>
          <w:bCs/>
          <w:sz w:val="22"/>
        </w:rPr>
        <w:tab/>
      </w:r>
    </w:p>
    <w:p w:rsidR="00245593" w:rsidRDefault="00245593" w:rsidP="00245593">
      <w:pPr>
        <w:tabs>
          <w:tab w:val="left" w:pos="6135"/>
        </w:tabs>
        <w:rPr>
          <w:rFonts w:ascii="Calibri" w:hAnsi="Calibri"/>
          <w:b/>
          <w:bCs/>
          <w:sz w:val="22"/>
        </w:rPr>
      </w:pPr>
      <w:r>
        <w:rPr>
          <w:rFonts w:ascii="Calibri" w:hAnsi="Calibri"/>
          <w:b/>
          <w:bCs/>
          <w:sz w:val="22"/>
        </w:rPr>
        <w:tab/>
      </w:r>
      <w:bookmarkStart w:id="0" w:name="_GoBack"/>
      <w:bookmarkEnd w:id="0"/>
    </w:p>
    <w:p w:rsidR="00245593" w:rsidRDefault="004A36D9" w:rsidP="00245593">
      <w:pPr>
        <w:pStyle w:val="Normal0"/>
        <w:rPr>
          <w:rFonts w:asciiTheme="minorHAnsi" w:hAnsiTheme="minorHAnsi"/>
          <w:b/>
          <w:bCs/>
          <w:color w:val="000000"/>
        </w:rPr>
      </w:pPr>
      <w:r>
        <w:rPr>
          <w:rFonts w:asciiTheme="minorHAnsi" w:hAnsiTheme="minorHAnsi"/>
          <w:b/>
          <w:bCs/>
          <w:noProof/>
          <w:color w:val="000000"/>
          <w:lang w:val="en-IN" w:eastAsia="en-IN"/>
        </w:rPr>
        <w:drawing>
          <wp:inline distT="0" distB="0" distL="0" distR="0">
            <wp:extent cx="1066800" cy="419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3727" w:rsidRDefault="00245593" w:rsidP="00245593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DR. NIKUNJ KOTHIA</w:t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  <w:t xml:space="preserve">                        </w:t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</w:p>
    <w:p w:rsidR="00245593" w:rsidRDefault="00245593" w:rsidP="00245593">
      <w:pPr>
        <w:rPr>
          <w:rFonts w:asciiTheme="minorHAnsi" w:hAnsiTheme="minorHAnsi"/>
          <w:b/>
          <w:bCs/>
          <w:color w:val="000000"/>
        </w:rPr>
      </w:pPr>
      <w:r>
        <w:rPr>
          <w:rFonts w:asciiTheme="minorHAnsi" w:hAnsiTheme="minorHAnsi"/>
          <w:b/>
        </w:rPr>
        <w:t>CONS. RADIOLOGIS</w:t>
      </w:r>
      <w:r w:rsidR="005B3727">
        <w:rPr>
          <w:rFonts w:asciiTheme="minorHAnsi" w:hAnsiTheme="minorHAnsi"/>
          <w:b/>
        </w:rPr>
        <w:t>T</w:t>
      </w:r>
      <w:r w:rsidR="005B3727">
        <w:rPr>
          <w:rFonts w:asciiTheme="minorHAnsi" w:hAnsiTheme="minorHAnsi"/>
          <w:b/>
        </w:rPr>
        <w:tab/>
      </w:r>
      <w:r w:rsidR="005B3727">
        <w:rPr>
          <w:rFonts w:asciiTheme="minorHAnsi" w:hAnsiTheme="minorHAnsi"/>
          <w:b/>
        </w:rPr>
        <w:tab/>
      </w:r>
      <w:r w:rsidR="005B3727">
        <w:rPr>
          <w:rFonts w:asciiTheme="minorHAnsi" w:hAnsiTheme="minorHAnsi"/>
          <w:b/>
        </w:rPr>
        <w:tab/>
      </w:r>
      <w:r w:rsidR="005B3727">
        <w:rPr>
          <w:rFonts w:asciiTheme="minorHAnsi" w:hAnsiTheme="minorHAnsi"/>
          <w:b/>
        </w:rPr>
        <w:tab/>
      </w:r>
      <w:r w:rsidR="005B3727">
        <w:rPr>
          <w:rFonts w:asciiTheme="minorHAnsi" w:hAnsiTheme="minorHAnsi"/>
          <w:b/>
        </w:rPr>
        <w:tab/>
      </w:r>
      <w:r w:rsidR="005B3727">
        <w:rPr>
          <w:rFonts w:asciiTheme="minorHAnsi" w:hAnsiTheme="minorHAnsi"/>
          <w:b/>
        </w:rPr>
        <w:tab/>
        <w:t xml:space="preserve">                        </w:t>
      </w:r>
    </w:p>
    <w:p w:rsidR="006F78E4" w:rsidRPr="0031584D" w:rsidRDefault="006F78E4" w:rsidP="00245593">
      <w:pPr>
        <w:tabs>
          <w:tab w:val="left" w:pos="6915"/>
        </w:tabs>
        <w:rPr>
          <w:rFonts w:ascii="Century Gothic" w:hAnsi="Century Gothic"/>
          <w:b/>
          <w:bCs/>
          <w:color w:val="000000"/>
        </w:rPr>
      </w:pPr>
    </w:p>
    <w:sectPr w:rsidR="006F78E4" w:rsidRPr="0031584D" w:rsidSect="00563B0D">
      <w:pgSz w:w="12240" w:h="15840"/>
      <w:pgMar w:top="2880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36D9"/>
    <w:rsid w:val="00016CAD"/>
    <w:rsid w:val="00066AFE"/>
    <w:rsid w:val="0008588A"/>
    <w:rsid w:val="000A1FD8"/>
    <w:rsid w:val="000A2CBC"/>
    <w:rsid w:val="00131C3C"/>
    <w:rsid w:val="0015429F"/>
    <w:rsid w:val="00163279"/>
    <w:rsid w:val="001743B3"/>
    <w:rsid w:val="00190BD5"/>
    <w:rsid w:val="00194C53"/>
    <w:rsid w:val="001A2027"/>
    <w:rsid w:val="001D6F91"/>
    <w:rsid w:val="001E5260"/>
    <w:rsid w:val="001F23CE"/>
    <w:rsid w:val="00214347"/>
    <w:rsid w:val="00245593"/>
    <w:rsid w:val="00257BA3"/>
    <w:rsid w:val="00276DD3"/>
    <w:rsid w:val="00280970"/>
    <w:rsid w:val="002A680F"/>
    <w:rsid w:val="002B5F79"/>
    <w:rsid w:val="002C4782"/>
    <w:rsid w:val="002D5D8E"/>
    <w:rsid w:val="002F1F66"/>
    <w:rsid w:val="00333AD1"/>
    <w:rsid w:val="00352929"/>
    <w:rsid w:val="0035793C"/>
    <w:rsid w:val="00381E7E"/>
    <w:rsid w:val="00383C67"/>
    <w:rsid w:val="003A1E26"/>
    <w:rsid w:val="003A20EC"/>
    <w:rsid w:val="003A702F"/>
    <w:rsid w:val="003B0BC0"/>
    <w:rsid w:val="003B14F7"/>
    <w:rsid w:val="003B7D78"/>
    <w:rsid w:val="003C6938"/>
    <w:rsid w:val="003C6E26"/>
    <w:rsid w:val="003D217D"/>
    <w:rsid w:val="0040044A"/>
    <w:rsid w:val="00416621"/>
    <w:rsid w:val="00470D75"/>
    <w:rsid w:val="00481FBF"/>
    <w:rsid w:val="00495977"/>
    <w:rsid w:val="004A36D9"/>
    <w:rsid w:val="004A6BDB"/>
    <w:rsid w:val="004C13CF"/>
    <w:rsid w:val="004E0EE6"/>
    <w:rsid w:val="005055C6"/>
    <w:rsid w:val="005413F3"/>
    <w:rsid w:val="0055203E"/>
    <w:rsid w:val="005535C9"/>
    <w:rsid w:val="00560FE1"/>
    <w:rsid w:val="00563B0D"/>
    <w:rsid w:val="00565519"/>
    <w:rsid w:val="00571790"/>
    <w:rsid w:val="00580DD1"/>
    <w:rsid w:val="005A0167"/>
    <w:rsid w:val="005A7E16"/>
    <w:rsid w:val="005B3727"/>
    <w:rsid w:val="005E3A09"/>
    <w:rsid w:val="0060505A"/>
    <w:rsid w:val="00612B19"/>
    <w:rsid w:val="00633942"/>
    <w:rsid w:val="0065004E"/>
    <w:rsid w:val="00660CD8"/>
    <w:rsid w:val="006A080A"/>
    <w:rsid w:val="006A43D1"/>
    <w:rsid w:val="006D0D73"/>
    <w:rsid w:val="006E28C9"/>
    <w:rsid w:val="006F3D9B"/>
    <w:rsid w:val="006F78E4"/>
    <w:rsid w:val="00700228"/>
    <w:rsid w:val="00710D85"/>
    <w:rsid w:val="00717809"/>
    <w:rsid w:val="007509CC"/>
    <w:rsid w:val="00785C25"/>
    <w:rsid w:val="008078E1"/>
    <w:rsid w:val="00821F8E"/>
    <w:rsid w:val="00827A40"/>
    <w:rsid w:val="00836662"/>
    <w:rsid w:val="0085293F"/>
    <w:rsid w:val="008566B9"/>
    <w:rsid w:val="00873E71"/>
    <w:rsid w:val="008C6911"/>
    <w:rsid w:val="008E18F0"/>
    <w:rsid w:val="0091343B"/>
    <w:rsid w:val="00922DBA"/>
    <w:rsid w:val="00930268"/>
    <w:rsid w:val="0096139D"/>
    <w:rsid w:val="00976538"/>
    <w:rsid w:val="009C3A6E"/>
    <w:rsid w:val="009F095E"/>
    <w:rsid w:val="00A2050E"/>
    <w:rsid w:val="00A60FE6"/>
    <w:rsid w:val="00AA295A"/>
    <w:rsid w:val="00AA7A0A"/>
    <w:rsid w:val="00AD008D"/>
    <w:rsid w:val="00AE15A8"/>
    <w:rsid w:val="00B23F5C"/>
    <w:rsid w:val="00B7167E"/>
    <w:rsid w:val="00B90614"/>
    <w:rsid w:val="00B925CE"/>
    <w:rsid w:val="00BF0FA0"/>
    <w:rsid w:val="00C05A84"/>
    <w:rsid w:val="00C071AC"/>
    <w:rsid w:val="00C11DFD"/>
    <w:rsid w:val="00C26D4C"/>
    <w:rsid w:val="00C34E4A"/>
    <w:rsid w:val="00C56FF5"/>
    <w:rsid w:val="00C61F3A"/>
    <w:rsid w:val="00C6294D"/>
    <w:rsid w:val="00C65D7E"/>
    <w:rsid w:val="00C903E9"/>
    <w:rsid w:val="00CB493F"/>
    <w:rsid w:val="00CE6E5C"/>
    <w:rsid w:val="00CF2CF0"/>
    <w:rsid w:val="00D1656C"/>
    <w:rsid w:val="00D8754F"/>
    <w:rsid w:val="00DD0A70"/>
    <w:rsid w:val="00DD7ABC"/>
    <w:rsid w:val="00DE4A37"/>
    <w:rsid w:val="00E01DCF"/>
    <w:rsid w:val="00E04B10"/>
    <w:rsid w:val="00E12F5A"/>
    <w:rsid w:val="00E62DDC"/>
    <w:rsid w:val="00E63D46"/>
    <w:rsid w:val="00E92458"/>
    <w:rsid w:val="00EB39F7"/>
    <w:rsid w:val="00EC0373"/>
    <w:rsid w:val="00F023FB"/>
    <w:rsid w:val="00F318B4"/>
    <w:rsid w:val="00F321B9"/>
    <w:rsid w:val="00F76CF8"/>
    <w:rsid w:val="00FE631D"/>
    <w:rsid w:val="00FF2D53"/>
    <w:rsid w:val="00FF5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D50F65"/>
  <w15:docId w15:val="{E30FDEC8-65C8-4CA8-B4F7-18702FCDC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080A"/>
    <w:rPr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11DF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0">
    <w:name w:val="[Normal]"/>
    <w:rsid w:val="00FF52F6"/>
    <w:pPr>
      <w:autoSpaceDE w:val="0"/>
      <w:autoSpaceDN w:val="0"/>
      <w:adjustRightInd w:val="0"/>
    </w:pPr>
    <w:rPr>
      <w:rFonts w:ascii="Arial" w:hAnsi="Arial" w:cs="Arial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682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7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XRAY%20FORMATS\X-Ray_Forearm%20Left%20AP%20LATERAL_NORAML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X-Ray_Forearm Left AP LATERAL_NORAML</Template>
  <TotalTime>2</TotalTime>
  <Pages>1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 : Patient_Name</vt:lpstr>
    </vt:vector>
  </TitlesOfParts>
  <Company>Shree International</Company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 : Patient_Name</dc:title>
  <dc:subject/>
  <dc:creator>Admin</dc:creator>
  <cp:keywords/>
  <dc:description/>
  <cp:lastModifiedBy>Admin</cp:lastModifiedBy>
  <cp:revision>2</cp:revision>
  <cp:lastPrinted>1899-12-31T18:30:00Z</cp:lastPrinted>
  <dcterms:created xsi:type="dcterms:W3CDTF">2026-08-07T14:28:00Z</dcterms:created>
  <dcterms:modified xsi:type="dcterms:W3CDTF">2026-08-07T14:49:00Z</dcterms:modified>
</cp:coreProperties>
</file>