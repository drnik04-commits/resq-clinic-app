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050"/>
        <w:gridCol w:w="2300"/>
        <w:gridCol w:w="1660"/>
      </w:tblGrid>
      <w:tr w:rsidR="00C11DFD" w:rsidRPr="00A33434" w:rsidTr="0066222E">
        <w:trPr>
          <w:trHeight w:val="530"/>
        </w:trPr>
        <w:tc>
          <w:tcPr>
            <w:tcW w:w="1638" w:type="dxa"/>
          </w:tcPr>
          <w:p w:rsidR="00C11DFD" w:rsidRPr="00A33434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A33434">
              <w:rPr>
                <w:rFonts w:asciiTheme="minorHAnsi" w:hAnsiTheme="minorHAnsi" w:cstheme="minorHAnsi"/>
                <w:b/>
              </w:rPr>
              <w:t xml:space="preserve">NAME        </w:t>
            </w:r>
            <w:r w:rsidR="00C11DFD" w:rsidRPr="00A33434">
              <w:rPr>
                <w:rFonts w:asciiTheme="minorHAnsi" w:hAnsiTheme="minorHAnsi" w:cstheme="minorHAnsi"/>
                <w:b/>
              </w:rPr>
              <w:t xml:space="preserve"> :</w:t>
            </w:r>
          </w:p>
        </w:tc>
        <w:tc>
          <w:tcPr>
            <w:tcW w:w="4050" w:type="dxa"/>
          </w:tcPr>
          <w:p w:rsidR="00C11DFD" w:rsidRPr="00A33434" w:rsidRDefault="00A33434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MRS.LATIKA PISE </w:t>
            </w:r>
          </w:p>
        </w:tc>
        <w:tc>
          <w:tcPr>
            <w:tcW w:w="2300" w:type="dxa"/>
          </w:tcPr>
          <w:p w:rsidR="00C11DFD" w:rsidRPr="00A33434" w:rsidRDefault="0065004E" w:rsidP="0066222E">
            <w:pPr>
              <w:ind w:right="-54"/>
              <w:jc w:val="right"/>
              <w:rPr>
                <w:rFonts w:asciiTheme="minorHAnsi" w:hAnsiTheme="minorHAnsi" w:cstheme="minorHAnsi"/>
                <w:b/>
              </w:rPr>
            </w:pPr>
            <w:r w:rsidRPr="00A33434">
              <w:rPr>
                <w:rFonts w:asciiTheme="minorHAnsi" w:hAnsiTheme="minorHAnsi" w:cstheme="minorHAnsi"/>
                <w:b/>
              </w:rPr>
              <w:t>DATE :</w:t>
            </w:r>
          </w:p>
        </w:tc>
        <w:tc>
          <w:tcPr>
            <w:tcW w:w="1660" w:type="dxa"/>
          </w:tcPr>
          <w:p w:rsidR="00C11DFD" w:rsidRPr="00A33434" w:rsidRDefault="00A33434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06/08/2026</w:t>
            </w:r>
          </w:p>
        </w:tc>
      </w:tr>
      <w:tr w:rsidR="0065004E" w:rsidRPr="00A33434" w:rsidTr="0066222E">
        <w:trPr>
          <w:trHeight w:val="530"/>
        </w:trPr>
        <w:tc>
          <w:tcPr>
            <w:tcW w:w="1638" w:type="dxa"/>
          </w:tcPr>
          <w:p w:rsidR="0065004E" w:rsidRPr="00A33434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A33434">
              <w:rPr>
                <w:rFonts w:asciiTheme="minorHAnsi" w:hAnsiTheme="minorHAnsi" w:cstheme="minorHAnsi"/>
                <w:b/>
              </w:rPr>
              <w:t>AGE/SEX   :</w:t>
            </w:r>
          </w:p>
        </w:tc>
        <w:tc>
          <w:tcPr>
            <w:tcW w:w="4050" w:type="dxa"/>
          </w:tcPr>
          <w:p w:rsidR="0065004E" w:rsidRPr="00A33434" w:rsidRDefault="00A33434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72YRS/FEMALE </w:t>
            </w:r>
          </w:p>
        </w:tc>
        <w:tc>
          <w:tcPr>
            <w:tcW w:w="2300" w:type="dxa"/>
          </w:tcPr>
          <w:p w:rsidR="0065004E" w:rsidRPr="00A33434" w:rsidRDefault="0065004E" w:rsidP="0066222E">
            <w:pPr>
              <w:ind w:left="-108" w:right="-5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60" w:type="dxa"/>
          </w:tcPr>
          <w:p w:rsidR="0065004E" w:rsidRPr="00A33434" w:rsidRDefault="0065004E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</w:p>
        </w:tc>
      </w:tr>
      <w:tr w:rsidR="00C11DFD" w:rsidRPr="00A33434" w:rsidTr="0066222E">
        <w:tc>
          <w:tcPr>
            <w:tcW w:w="1638" w:type="dxa"/>
          </w:tcPr>
          <w:p w:rsidR="00C11DFD" w:rsidRPr="00A33434" w:rsidRDefault="0065004E" w:rsidP="0066222E">
            <w:pPr>
              <w:ind w:left="90" w:right="-108"/>
              <w:rPr>
                <w:rFonts w:asciiTheme="minorHAnsi" w:hAnsiTheme="minorHAnsi" w:cstheme="minorHAnsi"/>
                <w:b/>
              </w:rPr>
            </w:pPr>
            <w:r w:rsidRPr="00A33434">
              <w:rPr>
                <w:rFonts w:asciiTheme="minorHAnsi" w:hAnsiTheme="minorHAnsi" w:cstheme="minorHAnsi"/>
                <w:b/>
              </w:rPr>
              <w:t>REF BY</w:t>
            </w:r>
            <w:r w:rsidR="00C11DFD" w:rsidRPr="00A33434">
              <w:rPr>
                <w:rFonts w:asciiTheme="minorHAnsi" w:hAnsiTheme="minorHAnsi" w:cstheme="minorHAnsi"/>
                <w:b/>
              </w:rPr>
              <w:t xml:space="preserve"> </w:t>
            </w:r>
            <w:proofErr w:type="spellStart"/>
            <w:r w:rsidR="00C11DFD" w:rsidRPr="00A33434">
              <w:rPr>
                <w:rFonts w:asciiTheme="minorHAnsi" w:hAnsiTheme="minorHAnsi" w:cstheme="minorHAnsi"/>
                <w:b/>
              </w:rPr>
              <w:t>Dr</w:t>
            </w:r>
            <w:proofErr w:type="spellEnd"/>
            <w:r w:rsidR="00C11DFD" w:rsidRPr="00A33434">
              <w:rPr>
                <w:rFonts w:asciiTheme="minorHAnsi" w:hAnsiTheme="minorHAnsi" w:cstheme="minorHAnsi"/>
                <w:b/>
              </w:rPr>
              <w:t xml:space="preserve"> :</w:t>
            </w:r>
          </w:p>
        </w:tc>
        <w:tc>
          <w:tcPr>
            <w:tcW w:w="8010" w:type="dxa"/>
            <w:gridSpan w:val="3"/>
          </w:tcPr>
          <w:p w:rsidR="00C11DFD" w:rsidRPr="00A33434" w:rsidRDefault="00A33434" w:rsidP="0066222E">
            <w:pPr>
              <w:ind w:right="-9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PARAG S. 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b/>
              </w:rPr>
              <w:t>NANDGAONKAR</w:t>
            </w:r>
          </w:p>
        </w:tc>
      </w:tr>
    </w:tbl>
    <w:p w:rsidR="00C11DFD" w:rsidRPr="00A33434" w:rsidRDefault="00C11DFD">
      <w:pPr>
        <w:rPr>
          <w:rFonts w:asciiTheme="minorHAnsi" w:hAnsiTheme="minorHAnsi" w:cstheme="minorHAnsi"/>
          <w:b/>
        </w:rPr>
      </w:pPr>
    </w:p>
    <w:p w:rsidR="00976E9B" w:rsidRPr="00460967" w:rsidRDefault="00976E9B" w:rsidP="00976E9B">
      <w:pPr>
        <w:pStyle w:val="Normal0"/>
        <w:pBdr>
          <w:top w:val="single" w:sz="4" w:space="0" w:color="auto"/>
          <w:left w:val="single" w:sz="4" w:space="1" w:color="auto"/>
          <w:bottom w:val="single" w:sz="4" w:space="7" w:color="auto"/>
          <w:right w:val="single" w:sz="4" w:space="1" w:color="auto"/>
        </w:pBdr>
        <w:jc w:val="center"/>
        <w:rPr>
          <w:rFonts w:asciiTheme="minorHAnsi" w:hAnsiTheme="minorHAnsi" w:cstheme="minorHAnsi"/>
          <w:b/>
          <w:bCs/>
          <w:color w:val="000000"/>
        </w:rPr>
      </w:pPr>
      <w:r w:rsidRPr="00460967">
        <w:rPr>
          <w:rFonts w:asciiTheme="minorHAnsi" w:hAnsiTheme="minorHAnsi" w:cstheme="minorHAnsi"/>
          <w:b/>
          <w:bCs/>
          <w:color w:val="000000"/>
        </w:rPr>
        <w:t>X-RAY: LEFT</w:t>
      </w:r>
      <w:r w:rsidR="00185E20" w:rsidRPr="00460967">
        <w:rPr>
          <w:rFonts w:asciiTheme="minorHAnsi" w:hAnsiTheme="minorHAnsi" w:cstheme="minorHAnsi"/>
          <w:b/>
          <w:bCs/>
          <w:color w:val="000000"/>
        </w:rPr>
        <w:t xml:space="preserve"> HAND AP AND FINFER LAT VIEWS </w:t>
      </w:r>
    </w:p>
    <w:p w:rsidR="00976E9B" w:rsidRDefault="00976E9B" w:rsidP="00976E9B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A33434" w:rsidRPr="00185E20" w:rsidRDefault="00A33434" w:rsidP="00976E9B">
      <w:pPr>
        <w:pStyle w:val="Normal0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85E20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Arthritic changes </w:t>
      </w:r>
      <w:proofErr w:type="gramStart"/>
      <w:r w:rsidRPr="00185E20">
        <w:rPr>
          <w:rFonts w:asciiTheme="minorHAnsi" w:hAnsiTheme="minorHAnsi" w:cstheme="minorHAnsi"/>
          <w:b/>
          <w:bCs/>
          <w:color w:val="000000"/>
          <w:sz w:val="28"/>
          <w:szCs w:val="28"/>
        </w:rPr>
        <w:t>are  noted</w:t>
      </w:r>
      <w:proofErr w:type="gramEnd"/>
      <w:r w:rsidR="00185E20" w:rsidRPr="00185E20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in distal interphalangeal joint of index finger. </w:t>
      </w:r>
    </w:p>
    <w:p w:rsidR="00A33434" w:rsidRDefault="00A33434" w:rsidP="00976E9B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8279FF" w:rsidRPr="008279FF" w:rsidRDefault="008279FF" w:rsidP="00976E9B">
      <w:pPr>
        <w:pStyle w:val="Normal0"/>
        <w:jc w:val="both"/>
        <w:rPr>
          <w:rFonts w:asciiTheme="minorHAnsi" w:hAnsiTheme="minorHAnsi" w:cs="Times New Roman"/>
          <w:b/>
          <w:bCs/>
          <w:color w:val="000000"/>
          <w:sz w:val="28"/>
          <w:szCs w:val="28"/>
        </w:rPr>
      </w:pPr>
      <w:r w:rsidRPr="008279FF">
        <w:rPr>
          <w:rFonts w:asciiTheme="minorHAnsi" w:hAnsiTheme="minorHAnsi" w:cs="Times New Roman"/>
          <w:b/>
          <w:bCs/>
          <w:color w:val="000000"/>
          <w:sz w:val="28"/>
          <w:szCs w:val="28"/>
        </w:rPr>
        <w:t>Rest of the joint spaces are normal.</w:t>
      </w:r>
    </w:p>
    <w:p w:rsidR="008279FF" w:rsidRPr="000B3BC6" w:rsidRDefault="008279FF" w:rsidP="00976E9B">
      <w:pPr>
        <w:pStyle w:val="Normal0"/>
        <w:jc w:val="both"/>
        <w:rPr>
          <w:rFonts w:asciiTheme="minorHAnsi" w:hAnsiTheme="minorHAnsi" w:cs="Times New Roman"/>
          <w:bCs/>
          <w:color w:val="000000"/>
        </w:rPr>
      </w:pPr>
    </w:p>
    <w:p w:rsidR="00976E9B" w:rsidRPr="000B3BC6" w:rsidRDefault="00976E9B" w:rsidP="00976E9B">
      <w:pPr>
        <w:pStyle w:val="Normal0"/>
        <w:rPr>
          <w:rFonts w:asciiTheme="minorHAnsi" w:hAnsiTheme="minorHAnsi" w:cs="Times New Roman"/>
          <w:bCs/>
          <w:color w:val="000000"/>
        </w:rPr>
      </w:pPr>
      <w:r w:rsidRPr="000B3BC6">
        <w:rPr>
          <w:rFonts w:asciiTheme="minorHAnsi" w:hAnsiTheme="minorHAnsi" w:cs="Times New Roman"/>
          <w:bCs/>
          <w:color w:val="000000"/>
        </w:rPr>
        <w:t xml:space="preserve">The bones of the </w:t>
      </w:r>
      <w:r>
        <w:rPr>
          <w:rFonts w:asciiTheme="minorHAnsi" w:hAnsiTheme="minorHAnsi" w:cs="Times New Roman"/>
          <w:bCs/>
          <w:color w:val="000000"/>
        </w:rPr>
        <w:t>left</w:t>
      </w:r>
      <w:r w:rsidRPr="000B3BC6">
        <w:rPr>
          <w:rFonts w:asciiTheme="minorHAnsi" w:hAnsiTheme="minorHAnsi" w:cs="Times New Roman"/>
          <w:bCs/>
          <w:color w:val="000000"/>
        </w:rPr>
        <w:t xml:space="preserve"> hand appear normal in mineralization pattern.</w:t>
      </w:r>
    </w:p>
    <w:p w:rsidR="00976E9B" w:rsidRPr="000B3BC6" w:rsidRDefault="00976E9B" w:rsidP="00976E9B">
      <w:pPr>
        <w:pStyle w:val="Normal0"/>
        <w:rPr>
          <w:rFonts w:asciiTheme="minorHAnsi" w:hAnsiTheme="minorHAnsi" w:cs="Times New Roman"/>
          <w:bCs/>
          <w:color w:val="000000"/>
        </w:rPr>
      </w:pPr>
    </w:p>
    <w:p w:rsidR="00976E9B" w:rsidRPr="000B3BC6" w:rsidRDefault="00976E9B" w:rsidP="00976E9B">
      <w:pPr>
        <w:pStyle w:val="Normal0"/>
        <w:rPr>
          <w:rFonts w:asciiTheme="minorHAnsi" w:hAnsiTheme="minorHAnsi" w:cs="Times New Roman"/>
          <w:bCs/>
          <w:color w:val="000000"/>
        </w:rPr>
      </w:pPr>
      <w:r w:rsidRPr="000B3BC6">
        <w:rPr>
          <w:rFonts w:asciiTheme="minorHAnsi" w:hAnsiTheme="minorHAnsi" w:cs="Times New Roman"/>
          <w:bCs/>
          <w:color w:val="000000"/>
        </w:rPr>
        <w:t xml:space="preserve">There is no evidence of </w:t>
      </w:r>
      <w:proofErr w:type="gramStart"/>
      <w:r w:rsidRPr="000B3BC6">
        <w:rPr>
          <w:rFonts w:asciiTheme="minorHAnsi" w:hAnsiTheme="minorHAnsi" w:cs="Times New Roman"/>
          <w:bCs/>
          <w:color w:val="000000"/>
        </w:rPr>
        <w:t>fracture .</w:t>
      </w:r>
      <w:proofErr w:type="gramEnd"/>
      <w:r w:rsidRPr="000B3BC6">
        <w:rPr>
          <w:rFonts w:asciiTheme="minorHAnsi" w:hAnsiTheme="minorHAnsi" w:cs="Times New Roman"/>
          <w:bCs/>
          <w:color w:val="000000"/>
        </w:rPr>
        <w:t xml:space="preserve"> </w:t>
      </w:r>
    </w:p>
    <w:p w:rsidR="00976E9B" w:rsidRPr="000B3BC6" w:rsidRDefault="00976E9B" w:rsidP="00976E9B">
      <w:pPr>
        <w:pStyle w:val="Normal0"/>
        <w:rPr>
          <w:rFonts w:asciiTheme="minorHAnsi" w:hAnsiTheme="minorHAnsi" w:cs="Times New Roman"/>
          <w:bCs/>
          <w:color w:val="000000"/>
        </w:rPr>
      </w:pPr>
    </w:p>
    <w:p w:rsidR="00976E9B" w:rsidRPr="00185E20" w:rsidRDefault="00185E20" w:rsidP="00976E9B">
      <w:pPr>
        <w:pStyle w:val="Normal0"/>
        <w:rPr>
          <w:rFonts w:asciiTheme="minorHAnsi" w:hAnsiTheme="minorHAnsi" w:cs="Times New Roman"/>
          <w:b/>
          <w:bCs/>
          <w:color w:val="000000"/>
          <w:sz w:val="28"/>
          <w:szCs w:val="28"/>
        </w:rPr>
      </w:pPr>
      <w:r w:rsidRPr="00185E20">
        <w:rPr>
          <w:rFonts w:asciiTheme="minorHAnsi" w:hAnsiTheme="minorHAnsi" w:cs="Times New Roman"/>
          <w:b/>
          <w:bCs/>
          <w:color w:val="000000"/>
          <w:sz w:val="28"/>
          <w:szCs w:val="28"/>
        </w:rPr>
        <w:t>Soft tissues planes are swollen.</w:t>
      </w:r>
    </w:p>
    <w:p w:rsidR="00976E9B" w:rsidRPr="000B3BC6" w:rsidRDefault="00976E9B" w:rsidP="00976E9B">
      <w:pPr>
        <w:pStyle w:val="Normal0"/>
        <w:jc w:val="both"/>
        <w:rPr>
          <w:rFonts w:asciiTheme="minorHAnsi" w:hAnsiTheme="minorHAnsi" w:cs="Times New Roman"/>
        </w:rPr>
      </w:pPr>
    </w:p>
    <w:p w:rsidR="00976E9B" w:rsidRPr="000B3BC6" w:rsidRDefault="00976E9B" w:rsidP="00976E9B">
      <w:pPr>
        <w:tabs>
          <w:tab w:val="left" w:pos="6915"/>
        </w:tabs>
        <w:rPr>
          <w:rFonts w:asciiTheme="minorHAnsi" w:hAnsiTheme="minorHAnsi"/>
          <w:b/>
          <w:bCs/>
          <w:sz w:val="28"/>
        </w:rPr>
      </w:pPr>
    </w:p>
    <w:p w:rsidR="00976E9B" w:rsidRPr="000B3BC6" w:rsidRDefault="00976E9B" w:rsidP="00976E9B">
      <w:pPr>
        <w:tabs>
          <w:tab w:val="left" w:pos="6135"/>
        </w:tabs>
        <w:rPr>
          <w:rFonts w:asciiTheme="minorHAnsi" w:hAnsiTheme="minorHAnsi"/>
          <w:b/>
          <w:bCs/>
          <w:sz w:val="22"/>
        </w:rPr>
      </w:pPr>
      <w:r w:rsidRPr="000B3BC6">
        <w:rPr>
          <w:rFonts w:asciiTheme="minorHAnsi" w:hAnsiTheme="minorHAnsi"/>
          <w:b/>
          <w:bCs/>
          <w:sz w:val="22"/>
        </w:rPr>
        <w:tab/>
      </w:r>
    </w:p>
    <w:p w:rsidR="001F0984" w:rsidRDefault="001F0984" w:rsidP="001F0984">
      <w:pPr>
        <w:tabs>
          <w:tab w:val="left" w:pos="6135"/>
        </w:tabs>
        <w:rPr>
          <w:rFonts w:ascii="Calibri" w:hAnsi="Calibri"/>
          <w:b/>
          <w:bCs/>
          <w:sz w:val="22"/>
        </w:rPr>
      </w:pPr>
      <w:r>
        <w:rPr>
          <w:rFonts w:ascii="Calibri" w:hAnsi="Calibri"/>
          <w:b/>
          <w:bCs/>
          <w:sz w:val="22"/>
        </w:rPr>
        <w:tab/>
      </w:r>
    </w:p>
    <w:p w:rsidR="001F0984" w:rsidRDefault="00185E20" w:rsidP="001F0984">
      <w:pPr>
        <w:pStyle w:val="Normal0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noProof/>
          <w:color w:val="000000"/>
          <w:lang w:val="en-IN" w:eastAsia="en-IN"/>
        </w:rPr>
        <w:drawing>
          <wp:inline distT="0" distB="0" distL="0" distR="0">
            <wp:extent cx="10668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984" w:rsidRDefault="001F0984" w:rsidP="001F0984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DR. NIKUNJ KOTHIA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           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A33434">
        <w:rPr>
          <w:rFonts w:asciiTheme="minorHAnsi" w:hAnsiTheme="minorHAnsi"/>
          <w:b/>
        </w:rPr>
        <w:t xml:space="preserve">       </w:t>
      </w:r>
      <w:r>
        <w:rPr>
          <w:rFonts w:asciiTheme="minorHAnsi" w:hAnsiTheme="minorHAnsi"/>
          <w:b/>
        </w:rPr>
        <w:t xml:space="preserve">                                  </w:t>
      </w:r>
    </w:p>
    <w:p w:rsidR="001F0984" w:rsidRDefault="001F0984" w:rsidP="001F0984">
      <w:pPr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</w:rPr>
        <w:t>CONS. RADIOLOGIST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 xml:space="preserve">          </w:t>
      </w:r>
      <w:r w:rsidR="00A33434">
        <w:rPr>
          <w:rFonts w:asciiTheme="minorHAnsi" w:hAnsiTheme="minorHAnsi"/>
          <w:b/>
        </w:rPr>
        <w:t xml:space="preserve">               </w:t>
      </w:r>
    </w:p>
    <w:p w:rsidR="005A7257" w:rsidRDefault="005A7257" w:rsidP="005A7257">
      <w:pPr>
        <w:pStyle w:val="Normal0"/>
        <w:rPr>
          <w:rFonts w:ascii="Century Gothic" w:hAnsi="Century Gothic"/>
          <w:b/>
          <w:bCs/>
          <w:color w:val="000000"/>
        </w:rPr>
      </w:pPr>
    </w:p>
    <w:p w:rsidR="005A7257" w:rsidRDefault="005A7257" w:rsidP="005A7257">
      <w:pPr>
        <w:tabs>
          <w:tab w:val="left" w:pos="3420"/>
        </w:tabs>
        <w:rPr>
          <w:rFonts w:ascii="Century" w:hAnsi="Century"/>
        </w:rPr>
      </w:pPr>
    </w:p>
    <w:p w:rsidR="005A7257" w:rsidRDefault="005A7257" w:rsidP="005A7257">
      <w:pPr>
        <w:pStyle w:val="Normal0"/>
        <w:rPr>
          <w:rFonts w:ascii="Century Gothic" w:hAnsi="Century Gothic"/>
          <w:b/>
          <w:bCs/>
          <w:color w:val="000000"/>
        </w:rPr>
      </w:pPr>
    </w:p>
    <w:p w:rsidR="00471F45" w:rsidRDefault="00471F45" w:rsidP="005A7257">
      <w:pPr>
        <w:rPr>
          <w:rFonts w:ascii="Century Gothic" w:hAnsi="Century Gothic"/>
          <w:color w:val="000000"/>
        </w:rPr>
      </w:pPr>
    </w:p>
    <w:p w:rsidR="00833523" w:rsidRDefault="00833523" w:rsidP="004827CE">
      <w:pPr>
        <w:pStyle w:val="Normal0"/>
        <w:jc w:val="both"/>
        <w:rPr>
          <w:rFonts w:ascii="Century" w:hAnsi="Century" w:cs="Times New Roman"/>
          <w:bCs/>
          <w:color w:val="000000"/>
          <w:sz w:val="22"/>
        </w:rPr>
      </w:pPr>
    </w:p>
    <w:sectPr w:rsidR="00833523" w:rsidSect="00460967">
      <w:pgSz w:w="12240" w:h="15840"/>
      <w:pgMar w:top="3686" w:right="1440" w:bottom="11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434"/>
    <w:rsid w:val="00013D09"/>
    <w:rsid w:val="00020B4C"/>
    <w:rsid w:val="00022341"/>
    <w:rsid w:val="00031861"/>
    <w:rsid w:val="00045142"/>
    <w:rsid w:val="00060952"/>
    <w:rsid w:val="00097E20"/>
    <w:rsid w:val="000B6A99"/>
    <w:rsid w:val="000C3315"/>
    <w:rsid w:val="000F0D99"/>
    <w:rsid w:val="00100378"/>
    <w:rsid w:val="00102194"/>
    <w:rsid w:val="00102A69"/>
    <w:rsid w:val="00106243"/>
    <w:rsid w:val="00135232"/>
    <w:rsid w:val="00157A66"/>
    <w:rsid w:val="00163279"/>
    <w:rsid w:val="00164404"/>
    <w:rsid w:val="00175669"/>
    <w:rsid w:val="00176765"/>
    <w:rsid w:val="00184F3E"/>
    <w:rsid w:val="00185E20"/>
    <w:rsid w:val="001949BF"/>
    <w:rsid w:val="001A6257"/>
    <w:rsid w:val="001B3E76"/>
    <w:rsid w:val="001B631F"/>
    <w:rsid w:val="001B7A5E"/>
    <w:rsid w:val="001C06A4"/>
    <w:rsid w:val="001C7FC9"/>
    <w:rsid w:val="001D1F34"/>
    <w:rsid w:val="001D3831"/>
    <w:rsid w:val="001D3B47"/>
    <w:rsid w:val="001F07A7"/>
    <w:rsid w:val="001F0984"/>
    <w:rsid w:val="001F4958"/>
    <w:rsid w:val="00202F4C"/>
    <w:rsid w:val="00255E0B"/>
    <w:rsid w:val="00275743"/>
    <w:rsid w:val="00276DD3"/>
    <w:rsid w:val="00283F39"/>
    <w:rsid w:val="00290063"/>
    <w:rsid w:val="00291518"/>
    <w:rsid w:val="002935E3"/>
    <w:rsid w:val="002A7202"/>
    <w:rsid w:val="002C4F53"/>
    <w:rsid w:val="002F6113"/>
    <w:rsid w:val="00317C36"/>
    <w:rsid w:val="00321D92"/>
    <w:rsid w:val="00324669"/>
    <w:rsid w:val="00354E65"/>
    <w:rsid w:val="00356696"/>
    <w:rsid w:val="00365ED9"/>
    <w:rsid w:val="00371D0A"/>
    <w:rsid w:val="00375158"/>
    <w:rsid w:val="00391CF1"/>
    <w:rsid w:val="0039607B"/>
    <w:rsid w:val="003A554A"/>
    <w:rsid w:val="003B4169"/>
    <w:rsid w:val="003C6938"/>
    <w:rsid w:val="003D4CF1"/>
    <w:rsid w:val="003E583A"/>
    <w:rsid w:val="003E779E"/>
    <w:rsid w:val="003F1029"/>
    <w:rsid w:val="003F4EB4"/>
    <w:rsid w:val="00411EF8"/>
    <w:rsid w:val="00440E46"/>
    <w:rsid w:val="00441BDF"/>
    <w:rsid w:val="00460967"/>
    <w:rsid w:val="00461862"/>
    <w:rsid w:val="00471F45"/>
    <w:rsid w:val="00480A43"/>
    <w:rsid w:val="00481FBF"/>
    <w:rsid w:val="004827CE"/>
    <w:rsid w:val="00496AC1"/>
    <w:rsid w:val="00497667"/>
    <w:rsid w:val="004C56F4"/>
    <w:rsid w:val="004C5AB8"/>
    <w:rsid w:val="004D6AEE"/>
    <w:rsid w:val="004E4DC0"/>
    <w:rsid w:val="004F26E1"/>
    <w:rsid w:val="00501629"/>
    <w:rsid w:val="00507B84"/>
    <w:rsid w:val="00524E0A"/>
    <w:rsid w:val="00533B1B"/>
    <w:rsid w:val="00535991"/>
    <w:rsid w:val="00542ECB"/>
    <w:rsid w:val="00555E0B"/>
    <w:rsid w:val="005A6DB6"/>
    <w:rsid w:val="005A7257"/>
    <w:rsid w:val="005C356B"/>
    <w:rsid w:val="005D71C4"/>
    <w:rsid w:val="005F5199"/>
    <w:rsid w:val="006042B2"/>
    <w:rsid w:val="006073C6"/>
    <w:rsid w:val="00612C9F"/>
    <w:rsid w:val="006130FE"/>
    <w:rsid w:val="0062144C"/>
    <w:rsid w:val="00631FAE"/>
    <w:rsid w:val="0065004E"/>
    <w:rsid w:val="0066222E"/>
    <w:rsid w:val="00662656"/>
    <w:rsid w:val="006640BC"/>
    <w:rsid w:val="00666DCA"/>
    <w:rsid w:val="00683E7F"/>
    <w:rsid w:val="00687D8D"/>
    <w:rsid w:val="00690D48"/>
    <w:rsid w:val="006A080A"/>
    <w:rsid w:val="006B689A"/>
    <w:rsid w:val="006E08DC"/>
    <w:rsid w:val="006E404B"/>
    <w:rsid w:val="00710462"/>
    <w:rsid w:val="00710D85"/>
    <w:rsid w:val="00725911"/>
    <w:rsid w:val="0073398F"/>
    <w:rsid w:val="00737A71"/>
    <w:rsid w:val="00785C25"/>
    <w:rsid w:val="007872EA"/>
    <w:rsid w:val="007C22C0"/>
    <w:rsid w:val="007D5B07"/>
    <w:rsid w:val="007D635B"/>
    <w:rsid w:val="007E0682"/>
    <w:rsid w:val="007E1E64"/>
    <w:rsid w:val="00803BB5"/>
    <w:rsid w:val="008113D2"/>
    <w:rsid w:val="00814E1F"/>
    <w:rsid w:val="00821F8E"/>
    <w:rsid w:val="008246C5"/>
    <w:rsid w:val="008279FF"/>
    <w:rsid w:val="00833523"/>
    <w:rsid w:val="00853208"/>
    <w:rsid w:val="008D7BD4"/>
    <w:rsid w:val="008E532D"/>
    <w:rsid w:val="008F35E9"/>
    <w:rsid w:val="008F5F9F"/>
    <w:rsid w:val="008F65D3"/>
    <w:rsid w:val="009112B7"/>
    <w:rsid w:val="009178D8"/>
    <w:rsid w:val="009252DB"/>
    <w:rsid w:val="00951EB5"/>
    <w:rsid w:val="00961ADD"/>
    <w:rsid w:val="00976E9B"/>
    <w:rsid w:val="00985EF5"/>
    <w:rsid w:val="00986104"/>
    <w:rsid w:val="0098634C"/>
    <w:rsid w:val="009A53B0"/>
    <w:rsid w:val="009B393E"/>
    <w:rsid w:val="009D4C54"/>
    <w:rsid w:val="009E1EDB"/>
    <w:rsid w:val="00A114FD"/>
    <w:rsid w:val="00A33434"/>
    <w:rsid w:val="00A70C10"/>
    <w:rsid w:val="00A74A73"/>
    <w:rsid w:val="00A82321"/>
    <w:rsid w:val="00A838BD"/>
    <w:rsid w:val="00A94E5B"/>
    <w:rsid w:val="00A96F87"/>
    <w:rsid w:val="00AD3581"/>
    <w:rsid w:val="00AD75F4"/>
    <w:rsid w:val="00AE1A01"/>
    <w:rsid w:val="00AE1B57"/>
    <w:rsid w:val="00AF6EC3"/>
    <w:rsid w:val="00B02E19"/>
    <w:rsid w:val="00B053A9"/>
    <w:rsid w:val="00B12E9E"/>
    <w:rsid w:val="00B216AA"/>
    <w:rsid w:val="00B40069"/>
    <w:rsid w:val="00B4397D"/>
    <w:rsid w:val="00B64D2E"/>
    <w:rsid w:val="00B72025"/>
    <w:rsid w:val="00B73027"/>
    <w:rsid w:val="00BB5E2D"/>
    <w:rsid w:val="00BC5413"/>
    <w:rsid w:val="00BC7271"/>
    <w:rsid w:val="00BD7BB4"/>
    <w:rsid w:val="00C04188"/>
    <w:rsid w:val="00C05A84"/>
    <w:rsid w:val="00C071AC"/>
    <w:rsid w:val="00C11DFD"/>
    <w:rsid w:val="00C239BD"/>
    <w:rsid w:val="00C2791A"/>
    <w:rsid w:val="00C304CE"/>
    <w:rsid w:val="00C37FC7"/>
    <w:rsid w:val="00C55DA3"/>
    <w:rsid w:val="00C64086"/>
    <w:rsid w:val="00C804F4"/>
    <w:rsid w:val="00C80F39"/>
    <w:rsid w:val="00C818C3"/>
    <w:rsid w:val="00C85713"/>
    <w:rsid w:val="00CC7275"/>
    <w:rsid w:val="00CD5995"/>
    <w:rsid w:val="00CF6EFD"/>
    <w:rsid w:val="00D00E7B"/>
    <w:rsid w:val="00D2069F"/>
    <w:rsid w:val="00D20EF4"/>
    <w:rsid w:val="00D50149"/>
    <w:rsid w:val="00D631B1"/>
    <w:rsid w:val="00D810B4"/>
    <w:rsid w:val="00DA1FF3"/>
    <w:rsid w:val="00DA454B"/>
    <w:rsid w:val="00DA581D"/>
    <w:rsid w:val="00DA6624"/>
    <w:rsid w:val="00DB3EF0"/>
    <w:rsid w:val="00DD1FC6"/>
    <w:rsid w:val="00DD255D"/>
    <w:rsid w:val="00DE4C64"/>
    <w:rsid w:val="00DE6EDF"/>
    <w:rsid w:val="00DE7734"/>
    <w:rsid w:val="00E01DCF"/>
    <w:rsid w:val="00E1433C"/>
    <w:rsid w:val="00E14751"/>
    <w:rsid w:val="00E23F17"/>
    <w:rsid w:val="00E63314"/>
    <w:rsid w:val="00E63B49"/>
    <w:rsid w:val="00E63D46"/>
    <w:rsid w:val="00E9245C"/>
    <w:rsid w:val="00EA0F35"/>
    <w:rsid w:val="00EA4FFA"/>
    <w:rsid w:val="00EB76DA"/>
    <w:rsid w:val="00EB7A77"/>
    <w:rsid w:val="00EC7602"/>
    <w:rsid w:val="00ED0686"/>
    <w:rsid w:val="00ED4E2D"/>
    <w:rsid w:val="00EF1330"/>
    <w:rsid w:val="00EF395B"/>
    <w:rsid w:val="00EF622B"/>
    <w:rsid w:val="00F2774D"/>
    <w:rsid w:val="00F321B9"/>
    <w:rsid w:val="00F640BC"/>
    <w:rsid w:val="00F72190"/>
    <w:rsid w:val="00F75BC2"/>
    <w:rsid w:val="00F94366"/>
    <w:rsid w:val="00F950D9"/>
    <w:rsid w:val="00FB0914"/>
    <w:rsid w:val="00FB2CEA"/>
    <w:rsid w:val="00FD1584"/>
    <w:rsid w:val="00FD18AD"/>
    <w:rsid w:val="00FE560F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81A0B4C-B65A-46A2-9F18-123D95A0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9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67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XRAY%20FORMATS\X-Ray_Hand%20Left%20AP%20and%20Lateral%20Views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X-Ray_Hand Left AP and Lateral Views_NORMAL</Template>
  <TotalTime>19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7</cp:revision>
  <cp:lastPrinted>2026-08-06T14:43:00Z</cp:lastPrinted>
  <dcterms:created xsi:type="dcterms:W3CDTF">2026-08-06T14:02:00Z</dcterms:created>
  <dcterms:modified xsi:type="dcterms:W3CDTF">2026-08-06T14:43:00Z</dcterms:modified>
</cp:coreProperties>
</file>